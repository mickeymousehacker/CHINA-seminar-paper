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EB15FA" w:rsidR="00467E98" w:rsidRDefault="00467E98" w14:paraId="663C6939" w14:textId="77777777">
      <w:pPr>
        <w:pStyle w:val="Grundtextzentriert"/>
        <w:rPr>
          <w:lang w:val="en-GB"/>
        </w:rPr>
      </w:pPr>
    </w:p>
    <w:p w:rsidRPr="00EB15FA" w:rsidR="00467E98" w:rsidRDefault="00467E98" w14:paraId="2F3DF831" w14:textId="48FD54A1">
      <w:pPr>
        <w:pStyle w:val="Grundtextzentriert"/>
        <w:rPr>
          <w:lang w:val="en-GB"/>
        </w:rPr>
      </w:pPr>
    </w:p>
    <w:p w:rsidRPr="00EB15FA" w:rsidR="00467E98" w:rsidRDefault="00467E98" w14:paraId="29B69C51" w14:textId="3DB5EC7D">
      <w:pPr>
        <w:pStyle w:val="Grundtextzentriert"/>
        <w:rPr>
          <w:lang w:val="en-GB"/>
        </w:rPr>
      </w:pPr>
    </w:p>
    <w:p w:rsidRPr="00EB15FA" w:rsidR="00467E98" w:rsidP="6EE95024" w:rsidRDefault="00467E98" w14:paraId="2B5257CD" w14:textId="588C4582">
      <w:pPr>
        <w:jc w:val="center"/>
        <w:rPr>
          <w:b/>
          <w:bCs/>
          <w:sz w:val="36"/>
          <w:szCs w:val="36"/>
        </w:rPr>
      </w:pPr>
    </w:p>
    <w:p w:rsidRPr="00EB15FA" w:rsidR="00467E98" w:rsidP="6EE95024" w:rsidRDefault="00467E98" w14:paraId="702E2118" w14:textId="4D640939">
      <w:pPr>
        <w:jc w:val="center"/>
        <w:rPr>
          <w:b/>
          <w:bCs/>
          <w:sz w:val="36"/>
          <w:szCs w:val="36"/>
        </w:rPr>
      </w:pPr>
    </w:p>
    <w:p w:rsidRPr="00EB15FA" w:rsidR="00467E98" w:rsidP="6EE95024" w:rsidRDefault="755EC630" w14:paraId="49071B35" w14:textId="02E4021A">
      <w:pPr>
        <w:jc w:val="center"/>
      </w:pPr>
      <w:r w:rsidRPr="00EB15FA">
        <w:rPr>
          <w:b/>
          <w:bCs/>
          <w:sz w:val="36"/>
          <w:szCs w:val="36"/>
        </w:rPr>
        <w:t>China Strategies in the Automotive Industry</w:t>
      </w:r>
    </w:p>
    <w:p w:rsidRPr="00EB15FA" w:rsidR="00467E98" w:rsidP="6EE95024" w:rsidRDefault="00467E98" w14:paraId="419D1D71" w14:textId="0F293C9B">
      <w:pPr>
        <w:jc w:val="center"/>
        <w:rPr>
          <w:b/>
          <w:bCs/>
          <w:sz w:val="36"/>
          <w:szCs w:val="36"/>
        </w:rPr>
      </w:pPr>
    </w:p>
    <w:p w:rsidRPr="00EB15FA" w:rsidR="00467E98" w:rsidP="6EE95024" w:rsidRDefault="00467E98" w14:paraId="7F2FAD18" w14:textId="49FB10B4">
      <w:pPr>
        <w:jc w:val="center"/>
        <w:rPr>
          <w:b/>
          <w:bCs/>
          <w:sz w:val="36"/>
          <w:szCs w:val="36"/>
        </w:rPr>
      </w:pPr>
    </w:p>
    <w:p w:rsidRPr="00EB15FA" w:rsidR="00467E98" w:rsidP="755EC630" w:rsidRDefault="00467E98" w14:paraId="4DC13776" w14:textId="62655833">
      <w:pPr>
        <w:jc w:val="center"/>
        <w:rPr>
          <w:b/>
          <w:bCs/>
          <w:sz w:val="36"/>
          <w:szCs w:val="36"/>
        </w:rPr>
      </w:pPr>
    </w:p>
    <w:p w:rsidRPr="00EB15FA" w:rsidR="00467E98" w:rsidP="6EE95024" w:rsidRDefault="00467E98" w14:paraId="1249C6D5" w14:textId="62874828">
      <w:pPr>
        <w:jc w:val="center"/>
        <w:rPr>
          <w:b/>
          <w:bCs/>
          <w:sz w:val="36"/>
          <w:szCs w:val="36"/>
        </w:rPr>
      </w:pPr>
    </w:p>
    <w:p w:rsidRPr="00EB15FA" w:rsidR="00467E98" w:rsidRDefault="00467E98" w14:paraId="181F4F03" w14:textId="0CCAB3C8">
      <w:pPr>
        <w:pStyle w:val="Grundtextzentriert"/>
        <w:rPr>
          <w:lang w:val="en-GB"/>
        </w:rPr>
      </w:pPr>
    </w:p>
    <w:p w:rsidRPr="00EB15FA" w:rsidR="00467E98" w:rsidP="6EE95024" w:rsidRDefault="755EC630" w14:paraId="38664A16" w14:textId="73CF900E">
      <w:pPr>
        <w:jc w:val="center"/>
      </w:pPr>
      <w:r w:rsidRPr="00EB15FA">
        <w:rPr>
          <w:b/>
          <w:bCs/>
          <w:sz w:val="32"/>
          <w:szCs w:val="32"/>
        </w:rPr>
        <w:t>Seminar Paper</w:t>
      </w:r>
    </w:p>
    <w:p w:rsidRPr="00EB15FA" w:rsidR="00467E98" w:rsidP="6EE95024" w:rsidRDefault="755EC630" w14:paraId="19C04750" w14:textId="0BD7C871">
      <w:pPr>
        <w:jc w:val="center"/>
      </w:pPr>
      <w:r w:rsidRPr="00EB15FA">
        <w:rPr>
          <w:b/>
          <w:bCs/>
          <w:sz w:val="24"/>
          <w:szCs w:val="24"/>
        </w:rPr>
        <w:t xml:space="preserve"> </w:t>
      </w:r>
    </w:p>
    <w:p w:rsidRPr="00EB15FA" w:rsidR="00467E98" w:rsidP="6EE95024" w:rsidRDefault="755EC630" w14:paraId="661AAFB4" w14:textId="330D19FB">
      <w:pPr>
        <w:jc w:val="center"/>
      </w:pPr>
      <w:r w:rsidRPr="00EB15FA">
        <w:rPr>
          <w:i/>
          <w:iCs/>
          <w:sz w:val="24"/>
          <w:szCs w:val="24"/>
        </w:rPr>
        <w:t>In the context of the seminar „M&amp;A as Transformer of the Automotive Industry“</w:t>
      </w:r>
    </w:p>
    <w:p w:rsidRPr="00EB15FA" w:rsidR="00467E98" w:rsidP="6EE95024" w:rsidRDefault="755EC630" w14:paraId="67595825" w14:textId="71703BD5">
      <w:pPr>
        <w:jc w:val="center"/>
      </w:pPr>
      <w:r w:rsidRPr="00EB15FA">
        <w:rPr>
          <w:sz w:val="24"/>
          <w:szCs w:val="24"/>
        </w:rPr>
        <w:t xml:space="preserve"> </w:t>
      </w:r>
    </w:p>
    <w:p w:rsidRPr="00EB15FA" w:rsidR="00467E98" w:rsidP="6EE95024" w:rsidRDefault="755EC630" w14:paraId="55C872A5" w14:textId="56FADE3E">
      <w:pPr>
        <w:jc w:val="center"/>
      </w:pPr>
      <w:r w:rsidRPr="00EB15FA">
        <w:rPr>
          <w:sz w:val="24"/>
          <w:szCs w:val="24"/>
        </w:rPr>
        <w:t>In the field of Business Administration</w:t>
      </w:r>
    </w:p>
    <w:p w:rsidRPr="00EB15FA" w:rsidR="00467E98" w:rsidP="6EE95024" w:rsidRDefault="755EC630" w14:paraId="0018DF07" w14:textId="3CA9F08C">
      <w:pPr>
        <w:jc w:val="center"/>
      </w:pPr>
      <w:r w:rsidRPr="00EB15FA">
        <w:rPr>
          <w:sz w:val="24"/>
          <w:szCs w:val="24"/>
        </w:rPr>
        <w:t>At the Chair of Banking and Finance</w:t>
      </w:r>
    </w:p>
    <w:p w:rsidRPr="00EB15FA" w:rsidR="00467E98" w:rsidP="6EE95024" w:rsidRDefault="00467E98" w14:paraId="08875D5B" w14:textId="2498EC95"/>
    <w:p w:rsidRPr="00EB15FA" w:rsidR="00467E98" w:rsidP="6EE95024" w:rsidRDefault="00467E98" w14:paraId="0A7416CB" w14:textId="69D947CD"/>
    <w:p w:rsidRPr="00EB15FA" w:rsidR="00467E98" w:rsidP="6EE95024" w:rsidRDefault="00467E98" w14:paraId="6E7ADE62" w14:textId="2475F986"/>
    <w:p w:rsidRPr="00EB15FA" w:rsidR="00467E98" w:rsidP="755EC630" w:rsidRDefault="00467E98" w14:paraId="088468DE" w14:textId="1B97DE5E"/>
    <w:p w:rsidRPr="00EB15FA" w:rsidR="00467E98" w:rsidP="1B5A23B8" w:rsidRDefault="00467E98" w14:paraId="3754C56B" w14:textId="5257453D"/>
    <w:p w:rsidRPr="00EB15FA" w:rsidR="1B5A23B8" w:rsidP="1B5A23B8" w:rsidRDefault="1B5A23B8" w14:paraId="6B20257F" w14:textId="473CFC4E"/>
    <w:p w:rsidRPr="00EB15FA" w:rsidR="00467E98" w:rsidRDefault="00467E98" w14:paraId="59589BFD" w14:textId="123B9C0B">
      <w:pPr>
        <w:pStyle w:val="Grundtextzentriert"/>
        <w:rPr>
          <w:lang w:val="en-GB"/>
        </w:rPr>
      </w:pPr>
    </w:p>
    <w:p w:rsidRPr="00EB15FA" w:rsidR="00467E98" w:rsidP="1B5A23B8" w:rsidRDefault="755EC630" w14:paraId="2DCD9C31" w14:textId="709CC120">
      <w:pPr>
        <w:spacing w:after="240"/>
        <w:ind w:left="1843" w:hanging="1843"/>
      </w:pPr>
      <w:r w:rsidRPr="00EB15FA">
        <w:rPr>
          <w:sz w:val="24"/>
          <w:szCs w:val="24"/>
        </w:rPr>
        <w:t>Supervisor:</w:t>
      </w:r>
      <w:r w:rsidRPr="00EB15FA" w:rsidR="1B5A23B8">
        <w:tab/>
      </w:r>
      <w:r w:rsidRPr="00EB15FA">
        <w:rPr>
          <w:sz w:val="24"/>
          <w:szCs w:val="24"/>
        </w:rPr>
        <w:t xml:space="preserve">  Prof. Dr. Mark Wahrenburg</w:t>
      </w:r>
    </w:p>
    <w:p w:rsidRPr="00EB15FA" w:rsidR="00467E98" w:rsidP="1B5A23B8" w:rsidRDefault="755EC630" w14:paraId="37CE20FB" w14:textId="548B3E4E">
      <w:pPr>
        <w:spacing w:after="240"/>
        <w:ind w:left="1843" w:hanging="1843"/>
      </w:pPr>
      <w:r w:rsidRPr="00EB15FA">
        <w:rPr>
          <w:sz w:val="24"/>
          <w:szCs w:val="24"/>
        </w:rPr>
        <w:t>Advisor:</w:t>
      </w:r>
      <w:r w:rsidRPr="00EB15FA" w:rsidR="1B5A23B8">
        <w:tab/>
      </w:r>
      <w:r w:rsidRPr="00EB15FA">
        <w:rPr>
          <w:sz w:val="24"/>
          <w:szCs w:val="24"/>
        </w:rPr>
        <w:t xml:space="preserve">  Edoardo Pilla</w:t>
      </w:r>
    </w:p>
    <w:p w:rsidRPr="00EB15FA" w:rsidR="00467E98" w:rsidP="1B5A23B8" w:rsidRDefault="755EC630" w14:paraId="02127E86" w14:textId="23953F3E">
      <w:pPr>
        <w:spacing w:after="240"/>
        <w:ind w:left="1843" w:hanging="1843"/>
      </w:pPr>
      <w:r w:rsidRPr="00EB15FA">
        <w:rPr>
          <w:sz w:val="24"/>
          <w:szCs w:val="24"/>
        </w:rPr>
        <w:t>Student ID:</w:t>
      </w:r>
      <w:r w:rsidRPr="00EB15FA" w:rsidR="1B5A23B8">
        <w:tab/>
      </w:r>
      <w:r w:rsidRPr="00EB15FA">
        <w:rPr>
          <w:sz w:val="24"/>
          <w:szCs w:val="24"/>
        </w:rPr>
        <w:t xml:space="preserve">  7515619, 8045227, 7786660</w:t>
      </w:r>
    </w:p>
    <w:p w:rsidRPr="00EB15FA" w:rsidR="00467E98" w:rsidP="1B5A23B8" w:rsidRDefault="755EC630" w14:paraId="00E1EBAC" w14:textId="6C682DA5">
      <w:pPr>
        <w:ind w:left="1843" w:hanging="1843"/>
      </w:pPr>
      <w:r w:rsidRPr="00EB15FA">
        <w:rPr>
          <w:sz w:val="24"/>
          <w:szCs w:val="24"/>
        </w:rPr>
        <w:t>Submitted by:</w:t>
      </w:r>
      <w:r w:rsidRPr="00EB15FA" w:rsidR="1B5A23B8">
        <w:tab/>
      </w:r>
      <w:r w:rsidRPr="00EB15FA">
        <w:rPr>
          <w:sz w:val="24"/>
          <w:szCs w:val="24"/>
        </w:rPr>
        <w:t xml:space="preserve">  Julia Ort, Batughan Maus, Chiara Stubner</w:t>
      </w:r>
      <w:r w:rsidRPr="00EB15FA" w:rsidR="1B5A23B8">
        <w:br/>
      </w:r>
      <w:r w:rsidRPr="00EB15FA">
        <w:rPr>
          <w:sz w:val="24"/>
          <w:szCs w:val="24"/>
        </w:rPr>
        <w:t xml:space="preserve">  +49 17645703483, +49 17643361940, +49 15752021274</w:t>
      </w:r>
      <w:r w:rsidRPr="00EB15FA" w:rsidR="1B5A23B8">
        <w:br/>
      </w:r>
      <w:r w:rsidRPr="00EB15FA">
        <w:rPr>
          <w:sz w:val="24"/>
          <w:szCs w:val="24"/>
        </w:rPr>
        <w:t xml:space="preserve">  s0538663@stud.uni-frankfurt.de, s5910144@rz.uni-frankfurt.de,</w:t>
      </w:r>
    </w:p>
    <w:p w:rsidRPr="00EB15FA" w:rsidR="00467E98" w:rsidP="1B5A23B8" w:rsidRDefault="755EC630" w14:paraId="7B01EF1F" w14:textId="263D288C">
      <w:pPr>
        <w:spacing w:after="240"/>
        <w:ind w:left="1843" w:hanging="1843"/>
      </w:pPr>
      <w:r w:rsidRPr="00EB15FA">
        <w:rPr>
          <w:sz w:val="24"/>
          <w:szCs w:val="24"/>
        </w:rPr>
        <w:t xml:space="preserve">                                 s2118837@rz.uni-frankfurt.de </w:t>
      </w:r>
    </w:p>
    <w:p w:rsidRPr="00EB15FA" w:rsidR="1B5A23B8" w:rsidP="1B5A23B8" w:rsidRDefault="755EC630" w14:paraId="5DDCAE19" w14:textId="0275E2A2">
      <w:pPr>
        <w:spacing w:after="240"/>
        <w:ind w:left="1843" w:hanging="1843"/>
      </w:pPr>
      <w:r w:rsidRPr="00EB15FA">
        <w:rPr>
          <w:sz w:val="24"/>
          <w:szCs w:val="24"/>
        </w:rPr>
        <w:t>Submission date:</w:t>
      </w:r>
      <w:r w:rsidRPr="00EB15FA" w:rsidR="71949161">
        <w:tab/>
      </w:r>
      <w:r w:rsidRPr="00EB15FA">
        <w:rPr>
          <w:sz w:val="24"/>
          <w:szCs w:val="24"/>
        </w:rPr>
        <w:t xml:space="preserve">  2026-06-29</w:t>
      </w:r>
    </w:p>
    <w:p w:rsidRPr="00EB15FA" w:rsidR="7C2AAD98" w:rsidP="7C2AAD98" w:rsidRDefault="755EC630" w14:paraId="782D2CAC" w14:textId="0E013929">
      <w:r w:rsidRPr="00EB15FA">
        <w:rPr>
          <w:sz w:val="24"/>
          <w:szCs w:val="24"/>
        </w:rPr>
        <w:t xml:space="preserve">Author attribution:  Julia Ort: Section 1., 2.1, 3.1, 4.1, 5.1, 6 (Introduction, SAIC </w:t>
      </w:r>
    </w:p>
    <w:p w:rsidRPr="00EB15FA" w:rsidR="7C2AAD98" w:rsidP="7C2AAD98" w:rsidRDefault="755EC630" w14:paraId="6901A4B9" w14:textId="3E1DDFFD">
      <w:r w:rsidRPr="00EB15FA">
        <w:rPr>
          <w:sz w:val="24"/>
          <w:szCs w:val="24"/>
        </w:rPr>
        <w:t xml:space="preserve">                                Motor, Generalizable Lessons, AI Annex)</w:t>
      </w:r>
    </w:p>
    <w:p w:rsidRPr="00EB15FA" w:rsidR="1B5A23B8" w:rsidP="71949161" w:rsidRDefault="755EC630" w14:paraId="7826BC18" w14:textId="7B2D3DF9">
      <w:pPr>
        <w:ind w:left="1843" w:hanging="1843"/>
      </w:pPr>
      <w:r w:rsidRPr="00EB15FA">
        <w:rPr>
          <w:sz w:val="24"/>
          <w:szCs w:val="24"/>
        </w:rPr>
        <w:t xml:space="preserve">                                Batughan Maus: Section 2.2, 2.4, 3.2, 3.4, 4.2, 4.4, 5.2, 5.4 (BYD,</w:t>
      </w:r>
    </w:p>
    <w:p w:rsidRPr="00EB15FA" w:rsidR="1B5A23B8" w:rsidP="71949161" w:rsidRDefault="755EC630" w14:paraId="786B3D55" w14:textId="78604704">
      <w:pPr>
        <w:ind w:left="1843" w:hanging="1843"/>
      </w:pPr>
      <w:r w:rsidRPr="00EB15FA">
        <w:rPr>
          <w:sz w:val="24"/>
          <w:szCs w:val="24"/>
        </w:rPr>
        <w:t xml:space="preserve">                                Comparative Syntheses)</w:t>
      </w:r>
    </w:p>
    <w:p w:rsidRPr="00EB15FA" w:rsidR="1B5A23B8" w:rsidP="1B5A23B8" w:rsidRDefault="755EC630" w14:paraId="7EC389FC" w14:textId="658A096E">
      <w:pPr>
        <w:ind w:left="1843" w:hanging="1843"/>
        <w:sectPr w:rsidRPr="00EB15FA" w:rsidR="1B5A23B8" w:rsidSect="00FD1AAE">
          <w:headerReference w:type="even" r:id="rId11"/>
          <w:headerReference w:type="default" r:id="rId12"/>
          <w:footerReference w:type="default" r:id="rId13"/>
          <w:headerReference w:type="first" r:id="rId14"/>
          <w:footerReference w:type="first" r:id="rId15"/>
          <w:type w:val="continuous"/>
          <w:pgSz w:w="11907" w:h="16840" w:orient="portrait" w:code="9"/>
          <w:pgMar w:top="1701" w:right="1701" w:bottom="1134" w:left="1701" w:header="720" w:footer="720" w:gutter="0"/>
          <w:pgNumType w:fmt="upperRoman"/>
          <w:cols w:space="720"/>
          <w:titlePg/>
          <w:docGrid w:linePitch="272"/>
        </w:sectPr>
      </w:pPr>
      <w:r w:rsidRPr="00EB15FA">
        <w:rPr>
          <w:sz w:val="24"/>
          <w:szCs w:val="24"/>
        </w:rPr>
        <w:t xml:space="preserve">                                Chiara Stubner: Section 2.3, 3.3, 4.3, 5.3 (Geely, Conclusion)</w:t>
      </w:r>
    </w:p>
    <w:p w:rsidRPr="00EB15FA" w:rsidR="225135C9" w:rsidP="225135C9" w:rsidRDefault="755EC630" w14:paraId="7F0630B2" w14:textId="5C9920B7">
      <w:pPr>
        <w:pStyle w:val="berschrift1"/>
        <w:tabs>
          <w:tab w:val="clear" w:pos="851"/>
        </w:tabs>
        <w:rPr>
          <w:lang w:val="en-GB"/>
        </w:rPr>
      </w:pPr>
      <w:bookmarkStart w:name="_Toc233418743" w:id="0"/>
      <w:r w:rsidRPr="00EB15FA">
        <w:rPr>
          <w:lang w:val="en-GB"/>
        </w:rPr>
        <w:lastRenderedPageBreak/>
        <w:t>Table of Contents</w:t>
      </w:r>
      <w:bookmarkEnd w:id="0"/>
    </w:p>
    <w:p w:rsidR="00666C10" w:rsidRDefault="00C85AD9" w14:paraId="7083BA7D" w14:textId="42D54081">
      <w:pPr>
        <w:pStyle w:val="Verzeichnis1"/>
        <w:rPr>
          <w:rFonts w:asciiTheme="minorHAnsi" w:hAnsiTheme="minorHAnsi" w:eastAsiaTheme="minorEastAsia" w:cstheme="minorBidi"/>
          <w:kern w:val="2"/>
          <w:szCs w:val="24"/>
          <w:lang w:eastAsia="ja-JP"/>
          <w14:ligatures w14:val="standardContextual"/>
        </w:rPr>
      </w:pPr>
      <w:r w:rsidRPr="00EB15FA">
        <w:rPr>
          <w:i/>
          <w:iCs/>
          <w:noProof w:val="0"/>
          <w:lang w:val="en-GB"/>
        </w:rPr>
        <w:fldChar w:fldCharType="begin"/>
      </w:r>
      <w:r w:rsidRPr="01097222" w:rsidR="002930E6">
        <w:rPr>
          <w:i/>
          <w:iCs/>
          <w:noProof w:val="0"/>
          <w:lang w:val="en-GB"/>
        </w:rPr>
        <w:instrText xml:space="preserve"> TOC \o "1-4" \h \z \t "Überschrift 8;2;Überschrift 9;3;Grundtext (wie Überschr1);1" </w:instrText>
      </w:r>
      <w:r w:rsidRPr="00EB15FA">
        <w:rPr>
          <w:i/>
          <w:iCs/>
          <w:noProof w:val="0"/>
          <w:lang w:val="en-GB"/>
        </w:rPr>
        <w:fldChar w:fldCharType="separate"/>
      </w:r>
      <w:hyperlink w:history="1" w:anchor="_Toc233418743">
        <w:r w:rsidRPr="00E4539E" w:rsidR="00666C10">
          <w:rPr>
            <w:rStyle w:val="Hyperlink"/>
            <w:lang w:val="en-GB"/>
          </w:rPr>
          <w:t>Table of Contents</w:t>
        </w:r>
        <w:r w:rsidR="00666C10">
          <w:rPr>
            <w:webHidden/>
          </w:rPr>
          <w:tab/>
        </w:r>
        <w:r w:rsidR="00666C10">
          <w:rPr>
            <w:webHidden/>
          </w:rPr>
          <w:fldChar w:fldCharType="begin"/>
        </w:r>
        <w:r w:rsidR="00666C10">
          <w:rPr>
            <w:webHidden/>
          </w:rPr>
          <w:instrText xml:space="preserve"> PAGEREF _Toc233418743 \h </w:instrText>
        </w:r>
        <w:r w:rsidR="00666C10">
          <w:rPr>
            <w:webHidden/>
          </w:rPr>
        </w:r>
        <w:r w:rsidR="00666C10">
          <w:rPr>
            <w:webHidden/>
          </w:rPr>
          <w:fldChar w:fldCharType="separate"/>
        </w:r>
        <w:r w:rsidR="00666C10">
          <w:rPr>
            <w:webHidden/>
          </w:rPr>
          <w:t>I</w:t>
        </w:r>
        <w:r w:rsidR="00666C10">
          <w:rPr>
            <w:webHidden/>
          </w:rPr>
          <w:fldChar w:fldCharType="end"/>
        </w:r>
      </w:hyperlink>
    </w:p>
    <w:p w:rsidR="00666C10" w:rsidRDefault="00666C10" w14:paraId="08963EEE" w14:textId="6894E774">
      <w:pPr>
        <w:pStyle w:val="Verzeichnis1"/>
        <w:rPr>
          <w:rFonts w:asciiTheme="minorHAnsi" w:hAnsiTheme="minorHAnsi" w:eastAsiaTheme="minorEastAsia" w:cstheme="minorBidi"/>
          <w:kern w:val="2"/>
          <w:szCs w:val="24"/>
          <w:lang w:eastAsia="ja-JP"/>
          <w14:ligatures w14:val="standardContextual"/>
        </w:rPr>
      </w:pPr>
      <w:hyperlink w:history="1" w:anchor="_Toc233418744">
        <w:r w:rsidRPr="00E4539E">
          <w:rPr>
            <w:rStyle w:val="Hyperlink"/>
            <w:lang w:val="en-GB"/>
          </w:rPr>
          <w:t>List of Abbreviations</w:t>
        </w:r>
        <w:r>
          <w:rPr>
            <w:webHidden/>
          </w:rPr>
          <w:tab/>
        </w:r>
        <w:r>
          <w:rPr>
            <w:webHidden/>
          </w:rPr>
          <w:fldChar w:fldCharType="begin"/>
        </w:r>
        <w:r>
          <w:rPr>
            <w:webHidden/>
          </w:rPr>
          <w:instrText xml:space="preserve"> PAGEREF _Toc233418744 \h </w:instrText>
        </w:r>
        <w:r>
          <w:rPr>
            <w:webHidden/>
          </w:rPr>
        </w:r>
        <w:r>
          <w:rPr>
            <w:webHidden/>
          </w:rPr>
          <w:fldChar w:fldCharType="separate"/>
        </w:r>
        <w:r>
          <w:rPr>
            <w:webHidden/>
          </w:rPr>
          <w:t>II</w:t>
        </w:r>
        <w:r>
          <w:rPr>
            <w:webHidden/>
          </w:rPr>
          <w:fldChar w:fldCharType="end"/>
        </w:r>
      </w:hyperlink>
    </w:p>
    <w:p w:rsidR="00666C10" w:rsidRDefault="00666C10" w14:paraId="06F8EB22" w14:textId="5A860D43">
      <w:pPr>
        <w:pStyle w:val="Verzeichnis1"/>
        <w:rPr>
          <w:rFonts w:asciiTheme="minorHAnsi" w:hAnsiTheme="minorHAnsi" w:eastAsiaTheme="minorEastAsia" w:cstheme="minorBidi"/>
          <w:kern w:val="2"/>
          <w:szCs w:val="24"/>
          <w:lang w:eastAsia="ja-JP"/>
          <w14:ligatures w14:val="standardContextual"/>
        </w:rPr>
      </w:pPr>
      <w:hyperlink w:history="1" w:anchor="_Toc233418745">
        <w:r w:rsidRPr="00E4539E">
          <w:rPr>
            <w:rStyle w:val="Hyperlink"/>
            <w:lang w:val="en-GB"/>
          </w:rPr>
          <w:t>1. Introduction</w:t>
        </w:r>
        <w:r>
          <w:rPr>
            <w:webHidden/>
          </w:rPr>
          <w:tab/>
        </w:r>
        <w:r>
          <w:rPr>
            <w:webHidden/>
          </w:rPr>
          <w:fldChar w:fldCharType="begin"/>
        </w:r>
        <w:r>
          <w:rPr>
            <w:webHidden/>
          </w:rPr>
          <w:instrText xml:space="preserve"> PAGEREF _Toc233418745 \h </w:instrText>
        </w:r>
        <w:r>
          <w:rPr>
            <w:webHidden/>
          </w:rPr>
        </w:r>
        <w:r>
          <w:rPr>
            <w:webHidden/>
          </w:rPr>
          <w:fldChar w:fldCharType="separate"/>
        </w:r>
        <w:r>
          <w:rPr>
            <w:webHidden/>
          </w:rPr>
          <w:t>1</w:t>
        </w:r>
        <w:r>
          <w:rPr>
            <w:webHidden/>
          </w:rPr>
          <w:fldChar w:fldCharType="end"/>
        </w:r>
      </w:hyperlink>
    </w:p>
    <w:p w:rsidR="00666C10" w:rsidRDefault="00666C10" w14:paraId="16613372" w14:textId="18B66120">
      <w:pPr>
        <w:pStyle w:val="Verzeichnis1"/>
        <w:rPr>
          <w:rFonts w:asciiTheme="minorHAnsi" w:hAnsiTheme="minorHAnsi" w:eastAsiaTheme="minorEastAsia" w:cstheme="minorBidi"/>
          <w:kern w:val="2"/>
          <w:szCs w:val="24"/>
          <w:lang w:eastAsia="ja-JP"/>
          <w14:ligatures w14:val="standardContextual"/>
        </w:rPr>
      </w:pPr>
      <w:hyperlink w:history="1" w:anchor="_Toc233418746">
        <w:r w:rsidRPr="00E4539E">
          <w:rPr>
            <w:rStyle w:val="Hyperlink"/>
            <w:lang w:val="en-GB"/>
          </w:rPr>
          <w:t>2. Governance</w:t>
        </w:r>
        <w:r>
          <w:rPr>
            <w:webHidden/>
          </w:rPr>
          <w:tab/>
        </w:r>
        <w:r>
          <w:rPr>
            <w:webHidden/>
          </w:rPr>
          <w:fldChar w:fldCharType="begin"/>
        </w:r>
        <w:r>
          <w:rPr>
            <w:webHidden/>
          </w:rPr>
          <w:instrText xml:space="preserve"> PAGEREF _Toc233418746 \h </w:instrText>
        </w:r>
        <w:r>
          <w:rPr>
            <w:webHidden/>
          </w:rPr>
        </w:r>
        <w:r>
          <w:rPr>
            <w:webHidden/>
          </w:rPr>
          <w:fldChar w:fldCharType="separate"/>
        </w:r>
        <w:r>
          <w:rPr>
            <w:webHidden/>
          </w:rPr>
          <w:t>2</w:t>
        </w:r>
        <w:r>
          <w:rPr>
            <w:webHidden/>
          </w:rPr>
          <w:fldChar w:fldCharType="end"/>
        </w:r>
      </w:hyperlink>
    </w:p>
    <w:p w:rsidR="00666C10" w:rsidRDefault="00666C10" w14:paraId="29FF69D1" w14:textId="743A8CF1">
      <w:pPr>
        <w:pStyle w:val="Verzeichnis2"/>
        <w:rPr>
          <w:rFonts w:asciiTheme="minorHAnsi" w:hAnsiTheme="minorHAnsi" w:eastAsiaTheme="minorEastAsia" w:cstheme="minorBidi"/>
          <w:kern w:val="2"/>
          <w:szCs w:val="24"/>
          <w:lang w:eastAsia="ja-JP"/>
          <w14:ligatures w14:val="standardContextual"/>
        </w:rPr>
      </w:pPr>
      <w:hyperlink w:history="1" w:anchor="_Toc233418747">
        <w:r w:rsidRPr="00E4539E">
          <w:rPr>
            <w:rStyle w:val="Hyperlink"/>
            <w:lang w:val="en-GB"/>
          </w:rPr>
          <w:t>2.1 SAIC Motor: State Ownership and Political Governance</w:t>
        </w:r>
        <w:r>
          <w:rPr>
            <w:webHidden/>
          </w:rPr>
          <w:tab/>
        </w:r>
        <w:r>
          <w:rPr>
            <w:webHidden/>
          </w:rPr>
          <w:fldChar w:fldCharType="begin"/>
        </w:r>
        <w:r>
          <w:rPr>
            <w:webHidden/>
          </w:rPr>
          <w:instrText xml:space="preserve"> PAGEREF _Toc233418747 \h </w:instrText>
        </w:r>
        <w:r>
          <w:rPr>
            <w:webHidden/>
          </w:rPr>
        </w:r>
        <w:r>
          <w:rPr>
            <w:webHidden/>
          </w:rPr>
          <w:fldChar w:fldCharType="separate"/>
        </w:r>
        <w:r>
          <w:rPr>
            <w:webHidden/>
          </w:rPr>
          <w:t>2</w:t>
        </w:r>
        <w:r>
          <w:rPr>
            <w:webHidden/>
          </w:rPr>
          <w:fldChar w:fldCharType="end"/>
        </w:r>
      </w:hyperlink>
    </w:p>
    <w:p w:rsidR="00666C10" w:rsidRDefault="00666C10" w14:paraId="468B42C1" w14:textId="368368C6">
      <w:pPr>
        <w:pStyle w:val="Verzeichnis2"/>
        <w:rPr>
          <w:rFonts w:asciiTheme="minorHAnsi" w:hAnsiTheme="minorHAnsi" w:eastAsiaTheme="minorEastAsia" w:cstheme="minorBidi"/>
          <w:kern w:val="2"/>
          <w:szCs w:val="24"/>
          <w:lang w:eastAsia="ja-JP"/>
          <w14:ligatures w14:val="standardContextual"/>
        </w:rPr>
      </w:pPr>
      <w:hyperlink w:history="1" w:anchor="_Toc233418748">
        <w:r w:rsidRPr="00E4539E">
          <w:rPr>
            <w:rStyle w:val="Hyperlink"/>
            <w:lang w:val="en-GB"/>
          </w:rPr>
          <w:t>2.2 BYD: Founder-led Private Governance</w:t>
        </w:r>
        <w:r>
          <w:rPr>
            <w:webHidden/>
          </w:rPr>
          <w:tab/>
        </w:r>
        <w:r>
          <w:rPr>
            <w:webHidden/>
          </w:rPr>
          <w:fldChar w:fldCharType="begin"/>
        </w:r>
        <w:r>
          <w:rPr>
            <w:webHidden/>
          </w:rPr>
          <w:instrText xml:space="preserve"> PAGEREF _Toc233418748 \h </w:instrText>
        </w:r>
        <w:r>
          <w:rPr>
            <w:webHidden/>
          </w:rPr>
        </w:r>
        <w:r>
          <w:rPr>
            <w:webHidden/>
          </w:rPr>
          <w:fldChar w:fldCharType="separate"/>
        </w:r>
        <w:r>
          <w:rPr>
            <w:webHidden/>
          </w:rPr>
          <w:t>3</w:t>
        </w:r>
        <w:r>
          <w:rPr>
            <w:webHidden/>
          </w:rPr>
          <w:fldChar w:fldCharType="end"/>
        </w:r>
      </w:hyperlink>
    </w:p>
    <w:p w:rsidR="00666C10" w:rsidRDefault="00666C10" w14:paraId="678CB90F" w14:textId="311BBE14">
      <w:pPr>
        <w:pStyle w:val="Verzeichnis2"/>
        <w:rPr>
          <w:rFonts w:asciiTheme="minorHAnsi" w:hAnsiTheme="minorHAnsi" w:eastAsiaTheme="minorEastAsia" w:cstheme="minorBidi"/>
          <w:kern w:val="2"/>
          <w:szCs w:val="24"/>
          <w:lang w:eastAsia="ja-JP"/>
          <w14:ligatures w14:val="standardContextual"/>
        </w:rPr>
      </w:pPr>
      <w:hyperlink w:history="1" w:anchor="_Toc233418749">
        <w:r w:rsidRPr="00E4539E">
          <w:rPr>
            <w:rStyle w:val="Hyperlink"/>
            <w:lang w:val="en-GB"/>
          </w:rPr>
          <w:t>2.3 Geely: M&amp;A-Driven Private Governance</w:t>
        </w:r>
        <w:r>
          <w:rPr>
            <w:webHidden/>
          </w:rPr>
          <w:tab/>
        </w:r>
        <w:r>
          <w:rPr>
            <w:webHidden/>
          </w:rPr>
          <w:fldChar w:fldCharType="begin"/>
        </w:r>
        <w:r>
          <w:rPr>
            <w:webHidden/>
          </w:rPr>
          <w:instrText xml:space="preserve"> PAGEREF _Toc233418749 \h </w:instrText>
        </w:r>
        <w:r>
          <w:rPr>
            <w:webHidden/>
          </w:rPr>
        </w:r>
        <w:r>
          <w:rPr>
            <w:webHidden/>
          </w:rPr>
          <w:fldChar w:fldCharType="separate"/>
        </w:r>
        <w:r>
          <w:rPr>
            <w:webHidden/>
          </w:rPr>
          <w:t>4</w:t>
        </w:r>
        <w:r>
          <w:rPr>
            <w:webHidden/>
          </w:rPr>
          <w:fldChar w:fldCharType="end"/>
        </w:r>
      </w:hyperlink>
    </w:p>
    <w:p w:rsidR="00666C10" w:rsidRDefault="00666C10" w14:paraId="1CA45137" w14:textId="131D22C1">
      <w:pPr>
        <w:pStyle w:val="Verzeichnis2"/>
        <w:rPr>
          <w:rFonts w:asciiTheme="minorHAnsi" w:hAnsiTheme="minorHAnsi" w:eastAsiaTheme="minorEastAsia" w:cstheme="minorBidi"/>
          <w:kern w:val="2"/>
          <w:szCs w:val="24"/>
          <w:lang w:eastAsia="ja-JP"/>
          <w14:ligatures w14:val="standardContextual"/>
        </w:rPr>
      </w:pPr>
      <w:hyperlink w:history="1" w:anchor="_Toc233418750">
        <w:r w:rsidRPr="00E4539E">
          <w:rPr>
            <w:rStyle w:val="Hyperlink"/>
            <w:lang w:val="en-GB"/>
          </w:rPr>
          <w:t>2.4 Comparative Synthesis: Who Controls, and What They Optimize</w:t>
        </w:r>
        <w:r>
          <w:rPr>
            <w:webHidden/>
          </w:rPr>
          <w:tab/>
        </w:r>
        <w:r>
          <w:rPr>
            <w:webHidden/>
          </w:rPr>
          <w:fldChar w:fldCharType="begin"/>
        </w:r>
        <w:r>
          <w:rPr>
            <w:webHidden/>
          </w:rPr>
          <w:instrText xml:space="preserve"> PAGEREF _Toc233418750 \h </w:instrText>
        </w:r>
        <w:r>
          <w:rPr>
            <w:webHidden/>
          </w:rPr>
        </w:r>
        <w:r>
          <w:rPr>
            <w:webHidden/>
          </w:rPr>
          <w:fldChar w:fldCharType="separate"/>
        </w:r>
        <w:r>
          <w:rPr>
            <w:webHidden/>
          </w:rPr>
          <w:t>5</w:t>
        </w:r>
        <w:r>
          <w:rPr>
            <w:webHidden/>
          </w:rPr>
          <w:fldChar w:fldCharType="end"/>
        </w:r>
      </w:hyperlink>
    </w:p>
    <w:p w:rsidR="00666C10" w:rsidRDefault="00666C10" w14:paraId="66CC5982" w14:textId="0B73A966">
      <w:pPr>
        <w:pStyle w:val="Verzeichnis1"/>
        <w:rPr>
          <w:rFonts w:asciiTheme="minorHAnsi" w:hAnsiTheme="minorHAnsi" w:eastAsiaTheme="minorEastAsia" w:cstheme="minorBidi"/>
          <w:kern w:val="2"/>
          <w:szCs w:val="24"/>
          <w:lang w:eastAsia="ja-JP"/>
          <w14:ligatures w14:val="standardContextual"/>
        </w:rPr>
      </w:pPr>
      <w:hyperlink w:history="1" w:anchor="_Toc233418751">
        <w:r w:rsidRPr="00E4539E">
          <w:rPr>
            <w:rStyle w:val="Hyperlink"/>
            <w:lang w:val="en-GB"/>
          </w:rPr>
          <w:t>3. Financing</w:t>
        </w:r>
        <w:r>
          <w:rPr>
            <w:webHidden/>
          </w:rPr>
          <w:tab/>
        </w:r>
        <w:r>
          <w:rPr>
            <w:webHidden/>
          </w:rPr>
          <w:fldChar w:fldCharType="begin"/>
        </w:r>
        <w:r>
          <w:rPr>
            <w:webHidden/>
          </w:rPr>
          <w:instrText xml:space="preserve"> PAGEREF _Toc233418751 \h </w:instrText>
        </w:r>
        <w:r>
          <w:rPr>
            <w:webHidden/>
          </w:rPr>
        </w:r>
        <w:r>
          <w:rPr>
            <w:webHidden/>
          </w:rPr>
          <w:fldChar w:fldCharType="separate"/>
        </w:r>
        <w:r>
          <w:rPr>
            <w:webHidden/>
          </w:rPr>
          <w:t>6</w:t>
        </w:r>
        <w:r>
          <w:rPr>
            <w:webHidden/>
          </w:rPr>
          <w:fldChar w:fldCharType="end"/>
        </w:r>
      </w:hyperlink>
    </w:p>
    <w:p w:rsidR="00666C10" w:rsidRDefault="00666C10" w14:paraId="4892C8B6" w14:textId="140C12CC">
      <w:pPr>
        <w:pStyle w:val="Verzeichnis2"/>
        <w:rPr>
          <w:rFonts w:asciiTheme="minorHAnsi" w:hAnsiTheme="minorHAnsi" w:eastAsiaTheme="minorEastAsia" w:cstheme="minorBidi"/>
          <w:kern w:val="2"/>
          <w:szCs w:val="24"/>
          <w:lang w:eastAsia="ja-JP"/>
          <w14:ligatures w14:val="standardContextual"/>
        </w:rPr>
      </w:pPr>
      <w:hyperlink w:history="1" w:anchor="_Toc233418752">
        <w:r w:rsidRPr="00E4539E">
          <w:rPr>
            <w:rStyle w:val="Hyperlink"/>
            <w:lang w:val="en-GB"/>
          </w:rPr>
          <w:t>3.1 SAIC Motor: The JV Capital Model and Its Structural Limits</w:t>
        </w:r>
        <w:r>
          <w:rPr>
            <w:webHidden/>
          </w:rPr>
          <w:tab/>
        </w:r>
        <w:r>
          <w:rPr>
            <w:webHidden/>
          </w:rPr>
          <w:fldChar w:fldCharType="begin"/>
        </w:r>
        <w:r>
          <w:rPr>
            <w:webHidden/>
          </w:rPr>
          <w:instrText xml:space="preserve"> PAGEREF _Toc233418752 \h </w:instrText>
        </w:r>
        <w:r>
          <w:rPr>
            <w:webHidden/>
          </w:rPr>
        </w:r>
        <w:r>
          <w:rPr>
            <w:webHidden/>
          </w:rPr>
          <w:fldChar w:fldCharType="separate"/>
        </w:r>
        <w:r>
          <w:rPr>
            <w:webHidden/>
          </w:rPr>
          <w:t>6</w:t>
        </w:r>
        <w:r>
          <w:rPr>
            <w:webHidden/>
          </w:rPr>
          <w:fldChar w:fldCharType="end"/>
        </w:r>
      </w:hyperlink>
    </w:p>
    <w:p w:rsidR="00666C10" w:rsidRDefault="00666C10" w14:paraId="422ACAF4" w14:textId="7C47AEDE">
      <w:pPr>
        <w:pStyle w:val="Verzeichnis2"/>
        <w:rPr>
          <w:rFonts w:asciiTheme="minorHAnsi" w:hAnsiTheme="minorHAnsi" w:eastAsiaTheme="minorEastAsia" w:cstheme="minorBidi"/>
          <w:kern w:val="2"/>
          <w:szCs w:val="24"/>
          <w:lang w:eastAsia="ja-JP"/>
          <w14:ligatures w14:val="standardContextual"/>
        </w:rPr>
      </w:pPr>
      <w:hyperlink w:history="1" w:anchor="_Toc233418753">
        <w:r w:rsidRPr="00E4539E">
          <w:rPr>
            <w:rStyle w:val="Hyperlink"/>
            <w:lang w:val="en-GB"/>
          </w:rPr>
          <w:t>3.2 BYD: Vertical Integration Financing</w:t>
        </w:r>
        <w:r>
          <w:rPr>
            <w:webHidden/>
          </w:rPr>
          <w:tab/>
        </w:r>
        <w:r>
          <w:rPr>
            <w:webHidden/>
          </w:rPr>
          <w:fldChar w:fldCharType="begin"/>
        </w:r>
        <w:r>
          <w:rPr>
            <w:webHidden/>
          </w:rPr>
          <w:instrText xml:space="preserve"> PAGEREF _Toc233418753 \h </w:instrText>
        </w:r>
        <w:r>
          <w:rPr>
            <w:webHidden/>
          </w:rPr>
        </w:r>
        <w:r>
          <w:rPr>
            <w:webHidden/>
          </w:rPr>
          <w:fldChar w:fldCharType="separate"/>
        </w:r>
        <w:r>
          <w:rPr>
            <w:webHidden/>
          </w:rPr>
          <w:t>7</w:t>
        </w:r>
        <w:r>
          <w:rPr>
            <w:webHidden/>
          </w:rPr>
          <w:fldChar w:fldCharType="end"/>
        </w:r>
      </w:hyperlink>
    </w:p>
    <w:p w:rsidR="00666C10" w:rsidRDefault="00666C10" w14:paraId="7EB8CE80" w14:textId="27ACF328">
      <w:pPr>
        <w:pStyle w:val="Verzeichnis2"/>
        <w:rPr>
          <w:rFonts w:asciiTheme="minorHAnsi" w:hAnsiTheme="minorHAnsi" w:eastAsiaTheme="minorEastAsia" w:cstheme="minorBidi"/>
          <w:kern w:val="2"/>
          <w:szCs w:val="24"/>
          <w:lang w:eastAsia="ja-JP"/>
          <w14:ligatures w14:val="standardContextual"/>
        </w:rPr>
      </w:pPr>
      <w:hyperlink w:history="1" w:anchor="_Toc233418754">
        <w:r w:rsidRPr="00E4539E">
          <w:rPr>
            <w:rStyle w:val="Hyperlink"/>
            <w:lang w:val="en-GB"/>
          </w:rPr>
          <w:t>3.3 Geely: Acquisition Financing</w:t>
        </w:r>
        <w:r>
          <w:rPr>
            <w:webHidden/>
          </w:rPr>
          <w:tab/>
        </w:r>
        <w:r>
          <w:rPr>
            <w:webHidden/>
          </w:rPr>
          <w:fldChar w:fldCharType="begin"/>
        </w:r>
        <w:r>
          <w:rPr>
            <w:webHidden/>
          </w:rPr>
          <w:instrText xml:space="preserve"> PAGEREF _Toc233418754 \h </w:instrText>
        </w:r>
        <w:r>
          <w:rPr>
            <w:webHidden/>
          </w:rPr>
        </w:r>
        <w:r>
          <w:rPr>
            <w:webHidden/>
          </w:rPr>
          <w:fldChar w:fldCharType="separate"/>
        </w:r>
        <w:r>
          <w:rPr>
            <w:webHidden/>
          </w:rPr>
          <w:t>8</w:t>
        </w:r>
        <w:r>
          <w:rPr>
            <w:webHidden/>
          </w:rPr>
          <w:fldChar w:fldCharType="end"/>
        </w:r>
      </w:hyperlink>
    </w:p>
    <w:p w:rsidR="00666C10" w:rsidRDefault="00666C10" w14:paraId="12D6F8DE" w14:textId="5BE2A2F9">
      <w:pPr>
        <w:pStyle w:val="Verzeichnis2"/>
        <w:rPr>
          <w:rFonts w:asciiTheme="minorHAnsi" w:hAnsiTheme="minorHAnsi" w:eastAsiaTheme="minorEastAsia" w:cstheme="minorBidi"/>
          <w:kern w:val="2"/>
          <w:szCs w:val="24"/>
          <w:lang w:eastAsia="ja-JP"/>
          <w14:ligatures w14:val="standardContextual"/>
        </w:rPr>
      </w:pPr>
      <w:hyperlink w:history="1" w:anchor="_Toc233418755">
        <w:r w:rsidRPr="00E4539E">
          <w:rPr>
            <w:rStyle w:val="Hyperlink"/>
            <w:lang w:val="en-GB"/>
          </w:rPr>
          <w:t>3.4 Comparative Synthesis: Risk Allocation Across the Three Models</w:t>
        </w:r>
        <w:r>
          <w:rPr>
            <w:webHidden/>
          </w:rPr>
          <w:tab/>
        </w:r>
        <w:r>
          <w:rPr>
            <w:webHidden/>
          </w:rPr>
          <w:fldChar w:fldCharType="begin"/>
        </w:r>
        <w:r>
          <w:rPr>
            <w:webHidden/>
          </w:rPr>
          <w:instrText xml:space="preserve"> PAGEREF _Toc233418755 \h </w:instrText>
        </w:r>
        <w:r>
          <w:rPr>
            <w:webHidden/>
          </w:rPr>
        </w:r>
        <w:r>
          <w:rPr>
            <w:webHidden/>
          </w:rPr>
          <w:fldChar w:fldCharType="separate"/>
        </w:r>
        <w:r>
          <w:rPr>
            <w:webHidden/>
          </w:rPr>
          <w:t>8</w:t>
        </w:r>
        <w:r>
          <w:rPr>
            <w:webHidden/>
          </w:rPr>
          <w:fldChar w:fldCharType="end"/>
        </w:r>
      </w:hyperlink>
    </w:p>
    <w:p w:rsidR="00666C10" w:rsidRDefault="00666C10" w14:paraId="5C161392" w14:textId="45157264">
      <w:pPr>
        <w:pStyle w:val="Verzeichnis1"/>
        <w:rPr>
          <w:rFonts w:asciiTheme="minorHAnsi" w:hAnsiTheme="minorHAnsi" w:eastAsiaTheme="minorEastAsia" w:cstheme="minorBidi"/>
          <w:kern w:val="2"/>
          <w:szCs w:val="24"/>
          <w:lang w:eastAsia="ja-JP"/>
          <w14:ligatures w14:val="standardContextual"/>
        </w:rPr>
      </w:pPr>
      <w:hyperlink w:history="1" w:anchor="_Toc233418756">
        <w:r w:rsidRPr="00E4539E">
          <w:rPr>
            <w:rStyle w:val="Hyperlink"/>
            <w:lang w:val="en-GB"/>
          </w:rPr>
          <w:t>4. Capability Building</w:t>
        </w:r>
        <w:r>
          <w:rPr>
            <w:webHidden/>
          </w:rPr>
          <w:tab/>
        </w:r>
        <w:r>
          <w:rPr>
            <w:webHidden/>
          </w:rPr>
          <w:fldChar w:fldCharType="begin"/>
        </w:r>
        <w:r>
          <w:rPr>
            <w:webHidden/>
          </w:rPr>
          <w:instrText xml:space="preserve"> PAGEREF _Toc233418756 \h </w:instrText>
        </w:r>
        <w:r>
          <w:rPr>
            <w:webHidden/>
          </w:rPr>
        </w:r>
        <w:r>
          <w:rPr>
            <w:webHidden/>
          </w:rPr>
          <w:fldChar w:fldCharType="separate"/>
        </w:r>
        <w:r>
          <w:rPr>
            <w:webHidden/>
          </w:rPr>
          <w:t>10</w:t>
        </w:r>
        <w:r>
          <w:rPr>
            <w:webHidden/>
          </w:rPr>
          <w:fldChar w:fldCharType="end"/>
        </w:r>
      </w:hyperlink>
    </w:p>
    <w:p w:rsidR="00666C10" w:rsidRDefault="00666C10" w14:paraId="55F9A759" w14:textId="36CF24FA">
      <w:pPr>
        <w:pStyle w:val="Verzeichnis2"/>
        <w:rPr>
          <w:rFonts w:asciiTheme="minorHAnsi" w:hAnsiTheme="minorHAnsi" w:eastAsiaTheme="minorEastAsia" w:cstheme="minorBidi"/>
          <w:kern w:val="2"/>
          <w:szCs w:val="24"/>
          <w:lang w:eastAsia="ja-JP"/>
          <w14:ligatures w14:val="standardContextual"/>
        </w:rPr>
      </w:pPr>
      <w:hyperlink w:history="1" w:anchor="_Toc233418757">
        <w:r w:rsidRPr="00E4539E">
          <w:rPr>
            <w:rStyle w:val="Hyperlink"/>
            <w:lang w:val="en-GB"/>
          </w:rPr>
          <w:t>4.1 SAIC Motor: Technology Transfer and the Capability Paradox</w:t>
        </w:r>
        <w:r>
          <w:rPr>
            <w:webHidden/>
          </w:rPr>
          <w:tab/>
        </w:r>
        <w:r>
          <w:rPr>
            <w:webHidden/>
          </w:rPr>
          <w:fldChar w:fldCharType="begin"/>
        </w:r>
        <w:r>
          <w:rPr>
            <w:webHidden/>
          </w:rPr>
          <w:instrText xml:space="preserve"> PAGEREF _Toc233418757 \h </w:instrText>
        </w:r>
        <w:r>
          <w:rPr>
            <w:webHidden/>
          </w:rPr>
        </w:r>
        <w:r>
          <w:rPr>
            <w:webHidden/>
          </w:rPr>
          <w:fldChar w:fldCharType="separate"/>
        </w:r>
        <w:r>
          <w:rPr>
            <w:webHidden/>
          </w:rPr>
          <w:t>10</w:t>
        </w:r>
        <w:r>
          <w:rPr>
            <w:webHidden/>
          </w:rPr>
          <w:fldChar w:fldCharType="end"/>
        </w:r>
      </w:hyperlink>
    </w:p>
    <w:p w:rsidR="00666C10" w:rsidRDefault="00666C10" w14:paraId="6595DCF8" w14:textId="42FB01CE">
      <w:pPr>
        <w:pStyle w:val="Verzeichnis2"/>
        <w:rPr>
          <w:rFonts w:asciiTheme="minorHAnsi" w:hAnsiTheme="minorHAnsi" w:eastAsiaTheme="minorEastAsia" w:cstheme="minorBidi"/>
          <w:kern w:val="2"/>
          <w:szCs w:val="24"/>
          <w:lang w:eastAsia="ja-JP"/>
          <w14:ligatures w14:val="standardContextual"/>
        </w:rPr>
      </w:pPr>
      <w:hyperlink w:history="1" w:anchor="_Toc233418758">
        <w:r w:rsidRPr="00E4539E">
          <w:rPr>
            <w:rStyle w:val="Hyperlink"/>
            <w:lang w:val="en-GB"/>
          </w:rPr>
          <w:t>4.2 BYD: Internal Build</w:t>
        </w:r>
        <w:r>
          <w:rPr>
            <w:webHidden/>
          </w:rPr>
          <w:tab/>
        </w:r>
        <w:r>
          <w:rPr>
            <w:webHidden/>
          </w:rPr>
          <w:fldChar w:fldCharType="begin"/>
        </w:r>
        <w:r>
          <w:rPr>
            <w:webHidden/>
          </w:rPr>
          <w:instrText xml:space="preserve"> PAGEREF _Toc233418758 \h </w:instrText>
        </w:r>
        <w:r>
          <w:rPr>
            <w:webHidden/>
          </w:rPr>
        </w:r>
        <w:r>
          <w:rPr>
            <w:webHidden/>
          </w:rPr>
          <w:fldChar w:fldCharType="separate"/>
        </w:r>
        <w:r>
          <w:rPr>
            <w:webHidden/>
          </w:rPr>
          <w:t>11</w:t>
        </w:r>
        <w:r>
          <w:rPr>
            <w:webHidden/>
          </w:rPr>
          <w:fldChar w:fldCharType="end"/>
        </w:r>
      </w:hyperlink>
    </w:p>
    <w:p w:rsidR="00666C10" w:rsidRDefault="00666C10" w14:paraId="414AF58D" w14:textId="1C298B08">
      <w:pPr>
        <w:pStyle w:val="Verzeichnis2"/>
        <w:rPr>
          <w:rFonts w:asciiTheme="minorHAnsi" w:hAnsiTheme="minorHAnsi" w:eastAsiaTheme="minorEastAsia" w:cstheme="minorBidi"/>
          <w:kern w:val="2"/>
          <w:szCs w:val="24"/>
          <w:lang w:eastAsia="ja-JP"/>
          <w14:ligatures w14:val="standardContextual"/>
        </w:rPr>
      </w:pPr>
      <w:hyperlink w:history="1" w:anchor="_Toc233418759">
        <w:r w:rsidRPr="00E4539E">
          <w:rPr>
            <w:rStyle w:val="Hyperlink"/>
            <w:lang w:val="en-GB"/>
          </w:rPr>
          <w:t>4.3 Geely: Acquisition-based Capability Building</w:t>
        </w:r>
        <w:r>
          <w:rPr>
            <w:webHidden/>
          </w:rPr>
          <w:tab/>
        </w:r>
        <w:r>
          <w:rPr>
            <w:webHidden/>
          </w:rPr>
          <w:fldChar w:fldCharType="begin"/>
        </w:r>
        <w:r>
          <w:rPr>
            <w:webHidden/>
          </w:rPr>
          <w:instrText xml:space="preserve"> PAGEREF _Toc233418759 \h </w:instrText>
        </w:r>
        <w:r>
          <w:rPr>
            <w:webHidden/>
          </w:rPr>
        </w:r>
        <w:r>
          <w:rPr>
            <w:webHidden/>
          </w:rPr>
          <w:fldChar w:fldCharType="separate"/>
        </w:r>
        <w:r>
          <w:rPr>
            <w:webHidden/>
          </w:rPr>
          <w:t>12</w:t>
        </w:r>
        <w:r>
          <w:rPr>
            <w:webHidden/>
          </w:rPr>
          <w:fldChar w:fldCharType="end"/>
        </w:r>
      </w:hyperlink>
    </w:p>
    <w:p w:rsidR="00666C10" w:rsidRDefault="00666C10" w14:paraId="73BB0BCB" w14:textId="7FB0EDEE">
      <w:pPr>
        <w:pStyle w:val="Verzeichnis2"/>
        <w:rPr>
          <w:rFonts w:asciiTheme="minorHAnsi" w:hAnsiTheme="minorHAnsi" w:eastAsiaTheme="minorEastAsia" w:cstheme="minorBidi"/>
          <w:kern w:val="2"/>
          <w:szCs w:val="24"/>
          <w:lang w:eastAsia="ja-JP"/>
          <w14:ligatures w14:val="standardContextual"/>
        </w:rPr>
      </w:pPr>
      <w:hyperlink w:history="1" w:anchor="_Toc233418760">
        <w:r w:rsidRPr="00E4539E">
          <w:rPr>
            <w:rStyle w:val="Hyperlink"/>
            <w:lang w:val="en-GB"/>
          </w:rPr>
          <w:t>4.4 Comparative Synthesis: Speed versus Depth in Capability Building</w:t>
        </w:r>
        <w:r>
          <w:rPr>
            <w:webHidden/>
          </w:rPr>
          <w:tab/>
        </w:r>
        <w:r>
          <w:rPr>
            <w:webHidden/>
          </w:rPr>
          <w:fldChar w:fldCharType="begin"/>
        </w:r>
        <w:r>
          <w:rPr>
            <w:webHidden/>
          </w:rPr>
          <w:instrText xml:space="preserve"> PAGEREF _Toc233418760 \h </w:instrText>
        </w:r>
        <w:r>
          <w:rPr>
            <w:webHidden/>
          </w:rPr>
        </w:r>
        <w:r>
          <w:rPr>
            <w:webHidden/>
          </w:rPr>
          <w:fldChar w:fldCharType="separate"/>
        </w:r>
        <w:r>
          <w:rPr>
            <w:webHidden/>
          </w:rPr>
          <w:t>13</w:t>
        </w:r>
        <w:r>
          <w:rPr>
            <w:webHidden/>
          </w:rPr>
          <w:fldChar w:fldCharType="end"/>
        </w:r>
      </w:hyperlink>
    </w:p>
    <w:p w:rsidR="00666C10" w:rsidRDefault="00666C10" w14:paraId="69C06853" w14:textId="67D0DB07">
      <w:pPr>
        <w:pStyle w:val="Verzeichnis1"/>
        <w:rPr>
          <w:rFonts w:asciiTheme="minorHAnsi" w:hAnsiTheme="minorHAnsi" w:eastAsiaTheme="minorEastAsia" w:cstheme="minorBidi"/>
          <w:kern w:val="2"/>
          <w:szCs w:val="24"/>
          <w:lang w:eastAsia="ja-JP"/>
          <w14:ligatures w14:val="standardContextual"/>
        </w:rPr>
      </w:pPr>
      <w:hyperlink w:history="1" w:anchor="_Toc233418761">
        <w:r w:rsidRPr="00E4539E">
          <w:rPr>
            <w:rStyle w:val="Hyperlink"/>
            <w:lang w:val="en-GB"/>
          </w:rPr>
          <w:t>5. Long-term Viability</w:t>
        </w:r>
        <w:r>
          <w:rPr>
            <w:webHidden/>
          </w:rPr>
          <w:tab/>
        </w:r>
        <w:r>
          <w:rPr>
            <w:webHidden/>
          </w:rPr>
          <w:fldChar w:fldCharType="begin"/>
        </w:r>
        <w:r>
          <w:rPr>
            <w:webHidden/>
          </w:rPr>
          <w:instrText xml:space="preserve"> PAGEREF _Toc233418761 \h </w:instrText>
        </w:r>
        <w:r>
          <w:rPr>
            <w:webHidden/>
          </w:rPr>
        </w:r>
        <w:r>
          <w:rPr>
            <w:webHidden/>
          </w:rPr>
          <w:fldChar w:fldCharType="separate"/>
        </w:r>
        <w:r>
          <w:rPr>
            <w:webHidden/>
          </w:rPr>
          <w:t>14</w:t>
        </w:r>
        <w:r>
          <w:rPr>
            <w:webHidden/>
          </w:rPr>
          <w:fldChar w:fldCharType="end"/>
        </w:r>
      </w:hyperlink>
    </w:p>
    <w:p w:rsidR="00666C10" w:rsidRDefault="00666C10" w14:paraId="156F227A" w14:textId="1D9FEC9B">
      <w:pPr>
        <w:pStyle w:val="Verzeichnis2"/>
        <w:rPr>
          <w:rFonts w:asciiTheme="minorHAnsi" w:hAnsiTheme="minorHAnsi" w:eastAsiaTheme="minorEastAsia" w:cstheme="minorBidi"/>
          <w:kern w:val="2"/>
          <w:szCs w:val="24"/>
          <w:lang w:eastAsia="ja-JP"/>
          <w14:ligatures w14:val="standardContextual"/>
        </w:rPr>
      </w:pPr>
      <w:hyperlink w:history="1" w:anchor="_Toc233418762">
        <w:r w:rsidRPr="00E4539E">
          <w:rPr>
            <w:rStyle w:val="Hyperlink"/>
            <w:lang w:val="en-GB"/>
          </w:rPr>
          <w:t>5.1 SAIC Motor: Joint Venture Erosion and the EV Transition</w:t>
        </w:r>
        <w:r>
          <w:rPr>
            <w:webHidden/>
          </w:rPr>
          <w:tab/>
        </w:r>
        <w:r>
          <w:rPr>
            <w:webHidden/>
          </w:rPr>
          <w:fldChar w:fldCharType="begin"/>
        </w:r>
        <w:r>
          <w:rPr>
            <w:webHidden/>
          </w:rPr>
          <w:instrText xml:space="preserve"> PAGEREF _Toc233418762 \h </w:instrText>
        </w:r>
        <w:r>
          <w:rPr>
            <w:webHidden/>
          </w:rPr>
        </w:r>
        <w:r>
          <w:rPr>
            <w:webHidden/>
          </w:rPr>
          <w:fldChar w:fldCharType="separate"/>
        </w:r>
        <w:r>
          <w:rPr>
            <w:webHidden/>
          </w:rPr>
          <w:t>14</w:t>
        </w:r>
        <w:r>
          <w:rPr>
            <w:webHidden/>
          </w:rPr>
          <w:fldChar w:fldCharType="end"/>
        </w:r>
      </w:hyperlink>
    </w:p>
    <w:p w:rsidR="00666C10" w:rsidRDefault="00666C10" w14:paraId="638A727E" w14:textId="368B1AAA">
      <w:pPr>
        <w:pStyle w:val="Verzeichnis2"/>
        <w:rPr>
          <w:rFonts w:asciiTheme="minorHAnsi" w:hAnsiTheme="minorHAnsi" w:eastAsiaTheme="minorEastAsia" w:cstheme="minorBidi"/>
          <w:kern w:val="2"/>
          <w:szCs w:val="24"/>
          <w:lang w:eastAsia="ja-JP"/>
          <w14:ligatures w14:val="standardContextual"/>
        </w:rPr>
      </w:pPr>
      <w:hyperlink w:history="1" w:anchor="_Toc233418763">
        <w:r w:rsidRPr="00E4539E">
          <w:rPr>
            <w:rStyle w:val="Hyperlink"/>
            <w:lang w:val="en-GB"/>
          </w:rPr>
          <w:t>5.2 BYD: Structural Leadership Under Margin Pressure</w:t>
        </w:r>
        <w:r>
          <w:rPr>
            <w:webHidden/>
          </w:rPr>
          <w:tab/>
        </w:r>
        <w:r>
          <w:rPr>
            <w:webHidden/>
          </w:rPr>
          <w:fldChar w:fldCharType="begin"/>
        </w:r>
        <w:r>
          <w:rPr>
            <w:webHidden/>
          </w:rPr>
          <w:instrText xml:space="preserve"> PAGEREF _Toc233418763 \h </w:instrText>
        </w:r>
        <w:r>
          <w:rPr>
            <w:webHidden/>
          </w:rPr>
        </w:r>
        <w:r>
          <w:rPr>
            <w:webHidden/>
          </w:rPr>
          <w:fldChar w:fldCharType="separate"/>
        </w:r>
        <w:r>
          <w:rPr>
            <w:webHidden/>
          </w:rPr>
          <w:t>15</w:t>
        </w:r>
        <w:r>
          <w:rPr>
            <w:webHidden/>
          </w:rPr>
          <w:fldChar w:fldCharType="end"/>
        </w:r>
      </w:hyperlink>
    </w:p>
    <w:p w:rsidR="00666C10" w:rsidRDefault="00666C10" w14:paraId="51573340" w14:textId="11220EE8">
      <w:pPr>
        <w:pStyle w:val="Verzeichnis2"/>
        <w:rPr>
          <w:rFonts w:asciiTheme="minorHAnsi" w:hAnsiTheme="minorHAnsi" w:eastAsiaTheme="minorEastAsia" w:cstheme="minorBidi"/>
          <w:kern w:val="2"/>
          <w:szCs w:val="24"/>
          <w:lang w:eastAsia="ja-JP"/>
          <w14:ligatures w14:val="standardContextual"/>
        </w:rPr>
      </w:pPr>
      <w:hyperlink w:history="1" w:anchor="_Toc233418764">
        <w:r w:rsidRPr="00E4539E">
          <w:rPr>
            <w:rStyle w:val="Hyperlink"/>
            <w:lang w:val="en-GB"/>
          </w:rPr>
          <w:t>5.3 Geely: Long-term Viability</w:t>
        </w:r>
        <w:r>
          <w:rPr>
            <w:webHidden/>
          </w:rPr>
          <w:tab/>
        </w:r>
        <w:r>
          <w:rPr>
            <w:webHidden/>
          </w:rPr>
          <w:fldChar w:fldCharType="begin"/>
        </w:r>
        <w:r>
          <w:rPr>
            <w:webHidden/>
          </w:rPr>
          <w:instrText xml:space="preserve"> PAGEREF _Toc233418764 \h </w:instrText>
        </w:r>
        <w:r>
          <w:rPr>
            <w:webHidden/>
          </w:rPr>
        </w:r>
        <w:r>
          <w:rPr>
            <w:webHidden/>
          </w:rPr>
          <w:fldChar w:fldCharType="separate"/>
        </w:r>
        <w:r>
          <w:rPr>
            <w:webHidden/>
          </w:rPr>
          <w:t>15</w:t>
        </w:r>
        <w:r>
          <w:rPr>
            <w:webHidden/>
          </w:rPr>
          <w:fldChar w:fldCharType="end"/>
        </w:r>
      </w:hyperlink>
    </w:p>
    <w:p w:rsidR="00666C10" w:rsidRDefault="00666C10" w14:paraId="1955F22C" w14:textId="13B75F89">
      <w:pPr>
        <w:pStyle w:val="Verzeichnis2"/>
        <w:rPr>
          <w:rFonts w:asciiTheme="minorHAnsi" w:hAnsiTheme="minorHAnsi" w:eastAsiaTheme="minorEastAsia" w:cstheme="minorBidi"/>
          <w:kern w:val="2"/>
          <w:szCs w:val="24"/>
          <w:lang w:eastAsia="ja-JP"/>
          <w14:ligatures w14:val="standardContextual"/>
        </w:rPr>
      </w:pPr>
      <w:hyperlink w:history="1" w:anchor="_Toc233418765">
        <w:r w:rsidRPr="00E4539E">
          <w:rPr>
            <w:rStyle w:val="Hyperlink"/>
            <w:lang w:val="en-GB"/>
          </w:rPr>
          <w:t>5.4 Comparative Synthesis: The EV Transition as Structural Audit</w:t>
        </w:r>
        <w:r>
          <w:rPr>
            <w:webHidden/>
          </w:rPr>
          <w:tab/>
        </w:r>
        <w:r>
          <w:rPr>
            <w:webHidden/>
          </w:rPr>
          <w:fldChar w:fldCharType="begin"/>
        </w:r>
        <w:r>
          <w:rPr>
            <w:webHidden/>
          </w:rPr>
          <w:instrText xml:space="preserve"> PAGEREF _Toc233418765 \h </w:instrText>
        </w:r>
        <w:r>
          <w:rPr>
            <w:webHidden/>
          </w:rPr>
        </w:r>
        <w:r>
          <w:rPr>
            <w:webHidden/>
          </w:rPr>
          <w:fldChar w:fldCharType="separate"/>
        </w:r>
        <w:r>
          <w:rPr>
            <w:webHidden/>
          </w:rPr>
          <w:t>16</w:t>
        </w:r>
        <w:r>
          <w:rPr>
            <w:webHidden/>
          </w:rPr>
          <w:fldChar w:fldCharType="end"/>
        </w:r>
      </w:hyperlink>
    </w:p>
    <w:p w:rsidR="00666C10" w:rsidRDefault="00666C10" w14:paraId="1138463F" w14:textId="24434ED3">
      <w:pPr>
        <w:pStyle w:val="Verzeichnis1"/>
        <w:rPr>
          <w:rFonts w:asciiTheme="minorHAnsi" w:hAnsiTheme="minorHAnsi" w:eastAsiaTheme="minorEastAsia" w:cstheme="minorBidi"/>
          <w:kern w:val="2"/>
          <w:szCs w:val="24"/>
          <w:lang w:eastAsia="ja-JP"/>
          <w14:ligatures w14:val="standardContextual"/>
        </w:rPr>
      </w:pPr>
      <w:hyperlink w:history="1" w:anchor="_Toc233418766">
        <w:r w:rsidRPr="00E4539E">
          <w:rPr>
            <w:rStyle w:val="Hyperlink"/>
            <w:lang w:val="en-GB"/>
          </w:rPr>
          <w:t>6. Generalizable Lessons</w:t>
        </w:r>
        <w:r>
          <w:rPr>
            <w:webHidden/>
          </w:rPr>
          <w:tab/>
        </w:r>
        <w:r>
          <w:rPr>
            <w:webHidden/>
          </w:rPr>
          <w:fldChar w:fldCharType="begin"/>
        </w:r>
        <w:r>
          <w:rPr>
            <w:webHidden/>
          </w:rPr>
          <w:instrText xml:space="preserve"> PAGEREF _Toc233418766 \h </w:instrText>
        </w:r>
        <w:r>
          <w:rPr>
            <w:webHidden/>
          </w:rPr>
        </w:r>
        <w:r>
          <w:rPr>
            <w:webHidden/>
          </w:rPr>
          <w:fldChar w:fldCharType="separate"/>
        </w:r>
        <w:r>
          <w:rPr>
            <w:webHidden/>
          </w:rPr>
          <w:t>17</w:t>
        </w:r>
        <w:r>
          <w:rPr>
            <w:webHidden/>
          </w:rPr>
          <w:fldChar w:fldCharType="end"/>
        </w:r>
      </w:hyperlink>
    </w:p>
    <w:p w:rsidR="00666C10" w:rsidRDefault="00666C10" w14:paraId="36EBA492" w14:textId="6D4C630D">
      <w:pPr>
        <w:pStyle w:val="Verzeichnis2"/>
        <w:rPr>
          <w:rFonts w:asciiTheme="minorHAnsi" w:hAnsiTheme="minorHAnsi" w:eastAsiaTheme="minorEastAsia" w:cstheme="minorBidi"/>
          <w:kern w:val="2"/>
          <w:szCs w:val="24"/>
          <w:lang w:eastAsia="ja-JP"/>
          <w14:ligatures w14:val="standardContextual"/>
        </w:rPr>
      </w:pPr>
      <w:hyperlink w:history="1" w:anchor="_Toc233418767">
        <w:r w:rsidRPr="00E4539E">
          <w:rPr>
            <w:rStyle w:val="Hyperlink"/>
            <w:lang w:val="en-GB"/>
          </w:rPr>
          <w:t>6.1 The Mode of Capability Acquisition Determines Durability Across Technology Cycles</w:t>
        </w:r>
        <w:r>
          <w:rPr>
            <w:webHidden/>
          </w:rPr>
          <w:tab/>
        </w:r>
        <w:r>
          <w:rPr>
            <w:webHidden/>
          </w:rPr>
          <w:fldChar w:fldCharType="begin"/>
        </w:r>
        <w:r>
          <w:rPr>
            <w:webHidden/>
          </w:rPr>
          <w:instrText xml:space="preserve"> PAGEREF _Toc233418767 \h </w:instrText>
        </w:r>
        <w:r>
          <w:rPr>
            <w:webHidden/>
          </w:rPr>
        </w:r>
        <w:r>
          <w:rPr>
            <w:webHidden/>
          </w:rPr>
          <w:fldChar w:fldCharType="separate"/>
        </w:r>
        <w:r>
          <w:rPr>
            <w:webHidden/>
          </w:rPr>
          <w:t>17</w:t>
        </w:r>
        <w:r>
          <w:rPr>
            <w:webHidden/>
          </w:rPr>
          <w:fldChar w:fldCharType="end"/>
        </w:r>
      </w:hyperlink>
    </w:p>
    <w:p w:rsidR="00666C10" w:rsidRDefault="00666C10" w14:paraId="09154C09" w14:textId="3656ABFD">
      <w:pPr>
        <w:pStyle w:val="Verzeichnis2"/>
        <w:rPr>
          <w:rFonts w:asciiTheme="minorHAnsi" w:hAnsiTheme="minorHAnsi" w:eastAsiaTheme="minorEastAsia" w:cstheme="minorBidi"/>
          <w:kern w:val="2"/>
          <w:szCs w:val="24"/>
          <w:lang w:eastAsia="ja-JP"/>
          <w14:ligatures w14:val="standardContextual"/>
        </w:rPr>
      </w:pPr>
      <w:hyperlink w:history="1" w:anchor="_Toc233418768">
        <w:r w:rsidRPr="00E4539E">
          <w:rPr>
            <w:rStyle w:val="Hyperlink"/>
            <w:lang w:val="en-GB"/>
          </w:rPr>
          <w:t>6.2 Governance Structure is a First-Order Determinant of Strategic Adaptability</w:t>
        </w:r>
        <w:r>
          <w:rPr>
            <w:webHidden/>
          </w:rPr>
          <w:tab/>
        </w:r>
        <w:r>
          <w:rPr>
            <w:webHidden/>
          </w:rPr>
          <w:fldChar w:fldCharType="begin"/>
        </w:r>
        <w:r>
          <w:rPr>
            <w:webHidden/>
          </w:rPr>
          <w:instrText xml:space="preserve"> PAGEREF _Toc233418768 \h </w:instrText>
        </w:r>
        <w:r>
          <w:rPr>
            <w:webHidden/>
          </w:rPr>
        </w:r>
        <w:r>
          <w:rPr>
            <w:webHidden/>
          </w:rPr>
          <w:fldChar w:fldCharType="separate"/>
        </w:r>
        <w:r>
          <w:rPr>
            <w:webHidden/>
          </w:rPr>
          <w:t>17</w:t>
        </w:r>
        <w:r>
          <w:rPr>
            <w:webHidden/>
          </w:rPr>
          <w:fldChar w:fldCharType="end"/>
        </w:r>
      </w:hyperlink>
    </w:p>
    <w:p w:rsidR="00666C10" w:rsidRDefault="00666C10" w14:paraId="1112A454" w14:textId="40C95212">
      <w:pPr>
        <w:pStyle w:val="Verzeichnis2"/>
        <w:rPr>
          <w:rFonts w:asciiTheme="minorHAnsi" w:hAnsiTheme="minorHAnsi" w:eastAsiaTheme="minorEastAsia" w:cstheme="minorBidi"/>
          <w:kern w:val="2"/>
          <w:szCs w:val="24"/>
          <w:lang w:eastAsia="ja-JP"/>
          <w14:ligatures w14:val="standardContextual"/>
        </w:rPr>
      </w:pPr>
      <w:hyperlink w:history="1" w:anchor="_Toc233418769">
        <w:r w:rsidRPr="00E4539E">
          <w:rPr>
            <w:rStyle w:val="Hyperlink"/>
            <w:lang w:val="en-GB"/>
          </w:rPr>
          <w:t>6.3 Capital Structure Determines Resilience When Markets Contract</w:t>
        </w:r>
        <w:r>
          <w:rPr>
            <w:webHidden/>
          </w:rPr>
          <w:tab/>
        </w:r>
        <w:r>
          <w:rPr>
            <w:webHidden/>
          </w:rPr>
          <w:fldChar w:fldCharType="begin"/>
        </w:r>
        <w:r>
          <w:rPr>
            <w:webHidden/>
          </w:rPr>
          <w:instrText xml:space="preserve"> PAGEREF _Toc233418769 \h </w:instrText>
        </w:r>
        <w:r>
          <w:rPr>
            <w:webHidden/>
          </w:rPr>
        </w:r>
        <w:r>
          <w:rPr>
            <w:webHidden/>
          </w:rPr>
          <w:fldChar w:fldCharType="separate"/>
        </w:r>
        <w:r>
          <w:rPr>
            <w:webHidden/>
          </w:rPr>
          <w:t>17</w:t>
        </w:r>
        <w:r>
          <w:rPr>
            <w:webHidden/>
          </w:rPr>
          <w:fldChar w:fldCharType="end"/>
        </w:r>
      </w:hyperlink>
    </w:p>
    <w:p w:rsidR="00666C10" w:rsidRDefault="00666C10" w14:paraId="1336E0B1" w14:textId="696A1856">
      <w:pPr>
        <w:pStyle w:val="Verzeichnis1"/>
        <w:rPr>
          <w:rFonts w:asciiTheme="minorHAnsi" w:hAnsiTheme="minorHAnsi" w:eastAsiaTheme="minorEastAsia" w:cstheme="minorBidi"/>
          <w:kern w:val="2"/>
          <w:szCs w:val="24"/>
          <w:lang w:eastAsia="ja-JP"/>
          <w14:ligatures w14:val="standardContextual"/>
        </w:rPr>
      </w:pPr>
      <w:hyperlink w:history="1" w:anchor="_Toc233418770">
        <w:r w:rsidRPr="00E4539E">
          <w:rPr>
            <w:rStyle w:val="Hyperlink"/>
            <w:lang w:val="en-GB"/>
          </w:rPr>
          <w:t>7. Conclusion</w:t>
        </w:r>
        <w:r>
          <w:rPr>
            <w:webHidden/>
          </w:rPr>
          <w:tab/>
        </w:r>
        <w:r>
          <w:rPr>
            <w:webHidden/>
          </w:rPr>
          <w:fldChar w:fldCharType="begin"/>
        </w:r>
        <w:r>
          <w:rPr>
            <w:webHidden/>
          </w:rPr>
          <w:instrText xml:space="preserve"> PAGEREF _Toc233418770 \h </w:instrText>
        </w:r>
        <w:r>
          <w:rPr>
            <w:webHidden/>
          </w:rPr>
        </w:r>
        <w:r>
          <w:rPr>
            <w:webHidden/>
          </w:rPr>
          <w:fldChar w:fldCharType="separate"/>
        </w:r>
        <w:r>
          <w:rPr>
            <w:webHidden/>
          </w:rPr>
          <w:t>18</w:t>
        </w:r>
        <w:r>
          <w:rPr>
            <w:webHidden/>
          </w:rPr>
          <w:fldChar w:fldCharType="end"/>
        </w:r>
      </w:hyperlink>
    </w:p>
    <w:p w:rsidR="00666C10" w:rsidRDefault="00666C10" w14:paraId="3B56A64A" w14:textId="46039239">
      <w:pPr>
        <w:pStyle w:val="Verzeichnis1"/>
        <w:rPr>
          <w:rFonts w:asciiTheme="minorHAnsi" w:hAnsiTheme="minorHAnsi" w:eastAsiaTheme="minorEastAsia" w:cstheme="minorBidi"/>
          <w:kern w:val="2"/>
          <w:szCs w:val="24"/>
          <w:lang w:eastAsia="ja-JP"/>
          <w14:ligatures w14:val="standardContextual"/>
        </w:rPr>
      </w:pPr>
      <w:hyperlink w:history="1" w:anchor="_Toc233418771">
        <w:r w:rsidRPr="00E4539E">
          <w:rPr>
            <w:rStyle w:val="Hyperlink"/>
            <w:lang w:val="en-GB"/>
          </w:rPr>
          <w:t>References</w:t>
        </w:r>
        <w:r>
          <w:rPr>
            <w:webHidden/>
          </w:rPr>
          <w:tab/>
        </w:r>
        <w:r>
          <w:rPr>
            <w:webHidden/>
          </w:rPr>
          <w:fldChar w:fldCharType="begin"/>
        </w:r>
        <w:r>
          <w:rPr>
            <w:webHidden/>
          </w:rPr>
          <w:instrText xml:space="preserve"> PAGEREF _Toc233418771 \h </w:instrText>
        </w:r>
        <w:r>
          <w:rPr>
            <w:webHidden/>
          </w:rPr>
        </w:r>
        <w:r>
          <w:rPr>
            <w:webHidden/>
          </w:rPr>
          <w:fldChar w:fldCharType="separate"/>
        </w:r>
        <w:r>
          <w:rPr>
            <w:webHidden/>
          </w:rPr>
          <w:t>21</w:t>
        </w:r>
        <w:r>
          <w:rPr>
            <w:webHidden/>
          </w:rPr>
          <w:fldChar w:fldCharType="end"/>
        </w:r>
      </w:hyperlink>
    </w:p>
    <w:p w:rsidR="00666C10" w:rsidRDefault="00666C10" w14:paraId="0636435F" w14:textId="27FDA68B">
      <w:pPr>
        <w:pStyle w:val="Verzeichnis1"/>
        <w:rPr>
          <w:rFonts w:asciiTheme="minorHAnsi" w:hAnsiTheme="minorHAnsi" w:eastAsiaTheme="minorEastAsia" w:cstheme="minorBidi"/>
          <w:kern w:val="2"/>
          <w:szCs w:val="24"/>
          <w:lang w:eastAsia="ja-JP"/>
          <w14:ligatures w14:val="standardContextual"/>
        </w:rPr>
      </w:pPr>
      <w:hyperlink w:history="1" w:anchor="_Toc233418772">
        <w:r w:rsidRPr="00E4539E">
          <w:rPr>
            <w:rStyle w:val="Hyperlink"/>
            <w:lang w:val="en-GB"/>
          </w:rPr>
          <w:t>AI Annex</w:t>
        </w:r>
        <w:r>
          <w:rPr>
            <w:webHidden/>
          </w:rPr>
          <w:tab/>
        </w:r>
        <w:r>
          <w:rPr>
            <w:webHidden/>
          </w:rPr>
          <w:fldChar w:fldCharType="begin"/>
        </w:r>
        <w:r>
          <w:rPr>
            <w:webHidden/>
          </w:rPr>
          <w:instrText xml:space="preserve"> PAGEREF _Toc233418772 \h </w:instrText>
        </w:r>
        <w:r>
          <w:rPr>
            <w:webHidden/>
          </w:rPr>
        </w:r>
        <w:r>
          <w:rPr>
            <w:webHidden/>
          </w:rPr>
          <w:fldChar w:fldCharType="separate"/>
        </w:r>
        <w:r>
          <w:rPr>
            <w:webHidden/>
          </w:rPr>
          <w:t>25</w:t>
        </w:r>
        <w:r>
          <w:rPr>
            <w:webHidden/>
          </w:rPr>
          <w:fldChar w:fldCharType="end"/>
        </w:r>
      </w:hyperlink>
    </w:p>
    <w:p w:rsidRPr="00EB15FA" w:rsidR="00D1168F" w:rsidP="00A97479" w:rsidRDefault="00C85AD9" w14:paraId="35886DCE" w14:textId="6AC348DC">
      <w:pPr>
        <w:pStyle w:val="Zwberschr1"/>
        <w:rPr>
          <w:lang w:val="en-GB"/>
        </w:rPr>
      </w:pPr>
      <w:r w:rsidRPr="00EB15FA">
        <w:rPr>
          <w:lang w:val="en-GB"/>
        </w:rPr>
        <w:fldChar w:fldCharType="end"/>
      </w:r>
      <w:bookmarkStart w:name="Anmerkung2" w:id="1"/>
    </w:p>
    <w:bookmarkEnd w:id="1"/>
    <w:p w:rsidRPr="00EB15FA" w:rsidR="00703F9D" w:rsidP="00703F9D" w:rsidRDefault="00703F9D" w14:paraId="1AE77450" w14:textId="77777777">
      <w:pPr>
        <w:pStyle w:val="Grundtext"/>
        <w:rPr>
          <w:lang w:val="en-GB"/>
        </w:rPr>
      </w:pPr>
    </w:p>
    <w:p w:rsidRPr="00EB15FA" w:rsidR="5F305800" w:rsidRDefault="5F305800" w14:paraId="770AE311" w14:textId="30AE0042">
      <w:r w:rsidRPr="00EB15FA">
        <w:br w:type="page"/>
      </w:r>
    </w:p>
    <w:p w:rsidRPr="00EB15FA" w:rsidR="5F305800" w:rsidP="7C2AAD98" w:rsidRDefault="755EC630" w14:paraId="66981FE7" w14:textId="3439AE6C">
      <w:pPr>
        <w:pStyle w:val="berschrift1"/>
        <w:rPr>
          <w:lang w:val="en-GB"/>
        </w:rPr>
      </w:pPr>
      <w:bookmarkStart w:name="_Toc233418744" w:id="2"/>
      <w:r w:rsidRPr="00EB15FA">
        <w:rPr>
          <w:lang w:val="en-GB"/>
        </w:rPr>
        <w:lastRenderedPageBreak/>
        <w:t>List of Abbreviations</w:t>
      </w:r>
      <w:bookmarkEnd w:id="2"/>
    </w:p>
    <w:tbl>
      <w:tblPr>
        <w:tblW w:w="0" w:type="auto"/>
        <w:tblLook w:val="04A0" w:firstRow="1" w:lastRow="0" w:firstColumn="1" w:lastColumn="0" w:noHBand="0" w:noVBand="1"/>
      </w:tblPr>
      <w:tblGrid>
        <w:gridCol w:w="1937"/>
        <w:gridCol w:w="6568"/>
      </w:tblGrid>
      <w:tr w:rsidRPr="00EB15FA" w:rsidR="7C2AAD98" w:rsidTr="01097222" w14:paraId="6E6232E5" w14:textId="77777777">
        <w:trPr>
          <w:trHeight w:val="300"/>
        </w:trPr>
        <w:tc>
          <w:tcPr>
            <w:tcW w:w="1980" w:type="dxa"/>
            <w:tcMar>
              <w:left w:w="108" w:type="dxa"/>
              <w:right w:w="108" w:type="dxa"/>
            </w:tcMar>
          </w:tcPr>
          <w:p w:rsidRPr="00EB15FA" w:rsidR="7C2AAD98" w:rsidP="01097222" w:rsidRDefault="01097222" w14:paraId="37C68494" w14:textId="1B78E28B">
            <w:pPr>
              <w:spacing w:after="40" w:line="276" w:lineRule="auto"/>
              <w:rPr>
                <w:sz w:val="24"/>
                <w:szCs w:val="24"/>
              </w:rPr>
            </w:pPr>
            <w:r w:rsidRPr="01097222">
              <w:rPr>
                <w:sz w:val="24"/>
                <w:szCs w:val="24"/>
              </w:rPr>
              <w:t>CMA</w:t>
            </w:r>
          </w:p>
        </w:tc>
        <w:tc>
          <w:tcPr>
            <w:tcW w:w="6810" w:type="dxa"/>
            <w:tcMar>
              <w:left w:w="108" w:type="dxa"/>
              <w:right w:w="108" w:type="dxa"/>
            </w:tcMar>
          </w:tcPr>
          <w:p w:rsidRPr="00EB15FA" w:rsidR="7C2AAD98" w:rsidP="01097222" w:rsidRDefault="01097222" w14:paraId="720188E9" w14:textId="03527A0B">
            <w:pPr>
              <w:spacing w:after="40" w:line="276" w:lineRule="auto"/>
              <w:rPr>
                <w:sz w:val="24"/>
                <w:szCs w:val="24"/>
              </w:rPr>
            </w:pPr>
            <w:r w:rsidRPr="01097222">
              <w:rPr>
                <w:sz w:val="24"/>
                <w:szCs w:val="24"/>
              </w:rPr>
              <w:t>Compact Modular Architecture</w:t>
            </w:r>
          </w:p>
        </w:tc>
      </w:tr>
      <w:tr w:rsidRPr="00EB15FA" w:rsidR="7C2AAD98" w:rsidTr="01097222" w14:paraId="165E1EF9" w14:textId="77777777">
        <w:trPr>
          <w:trHeight w:val="300"/>
        </w:trPr>
        <w:tc>
          <w:tcPr>
            <w:tcW w:w="1980" w:type="dxa"/>
            <w:tcMar>
              <w:left w:w="108" w:type="dxa"/>
              <w:right w:w="108" w:type="dxa"/>
            </w:tcMar>
          </w:tcPr>
          <w:p w:rsidRPr="00EB15FA" w:rsidR="7C2AAD98" w:rsidP="01097222" w:rsidRDefault="01097222" w14:paraId="41540D77" w14:textId="4E185234">
            <w:pPr>
              <w:spacing w:after="40" w:line="276" w:lineRule="auto"/>
              <w:rPr>
                <w:sz w:val="24"/>
                <w:szCs w:val="24"/>
              </w:rPr>
            </w:pPr>
            <w:r w:rsidRPr="01097222">
              <w:rPr>
                <w:sz w:val="24"/>
                <w:szCs w:val="24"/>
              </w:rPr>
              <w:t>EV</w:t>
            </w:r>
          </w:p>
        </w:tc>
        <w:tc>
          <w:tcPr>
            <w:tcW w:w="6810" w:type="dxa"/>
            <w:tcMar>
              <w:left w:w="108" w:type="dxa"/>
              <w:right w:w="108" w:type="dxa"/>
            </w:tcMar>
          </w:tcPr>
          <w:p w:rsidRPr="00EB15FA" w:rsidR="7C2AAD98" w:rsidP="01097222" w:rsidRDefault="01097222" w14:paraId="0A7757E9" w14:textId="579A865B">
            <w:pPr>
              <w:spacing w:after="40" w:line="276" w:lineRule="auto"/>
              <w:rPr>
                <w:sz w:val="24"/>
                <w:szCs w:val="24"/>
              </w:rPr>
            </w:pPr>
            <w:r w:rsidRPr="01097222">
              <w:rPr>
                <w:sz w:val="24"/>
                <w:szCs w:val="24"/>
              </w:rPr>
              <w:t>Electric Vehicle</w:t>
            </w:r>
          </w:p>
        </w:tc>
      </w:tr>
      <w:tr w:rsidRPr="00EB15FA" w:rsidR="7C2AAD98" w:rsidTr="01097222" w14:paraId="5B4CA456" w14:textId="77777777">
        <w:trPr>
          <w:trHeight w:val="300"/>
        </w:trPr>
        <w:tc>
          <w:tcPr>
            <w:tcW w:w="1980" w:type="dxa"/>
            <w:tcMar>
              <w:left w:w="108" w:type="dxa"/>
              <w:right w:w="108" w:type="dxa"/>
            </w:tcMar>
          </w:tcPr>
          <w:p w:rsidRPr="00EB15FA" w:rsidR="7C2AAD98" w:rsidP="01097222" w:rsidRDefault="01097222" w14:paraId="3AB39C3B" w14:textId="35056D91">
            <w:pPr>
              <w:spacing w:after="40" w:line="276" w:lineRule="auto"/>
              <w:rPr>
                <w:sz w:val="24"/>
                <w:szCs w:val="24"/>
              </w:rPr>
            </w:pPr>
            <w:r w:rsidRPr="01097222">
              <w:rPr>
                <w:sz w:val="24"/>
                <w:szCs w:val="24"/>
              </w:rPr>
              <w:t>FDI</w:t>
            </w:r>
          </w:p>
        </w:tc>
        <w:tc>
          <w:tcPr>
            <w:tcW w:w="6810" w:type="dxa"/>
            <w:tcMar>
              <w:left w:w="108" w:type="dxa"/>
              <w:right w:w="108" w:type="dxa"/>
            </w:tcMar>
          </w:tcPr>
          <w:p w:rsidRPr="00EB15FA" w:rsidR="7C2AAD98" w:rsidP="01097222" w:rsidRDefault="01097222" w14:paraId="41711285" w14:textId="4D50A3AA">
            <w:pPr>
              <w:spacing w:after="40" w:line="276" w:lineRule="auto"/>
              <w:rPr>
                <w:sz w:val="24"/>
                <w:szCs w:val="24"/>
              </w:rPr>
            </w:pPr>
            <w:r w:rsidRPr="01097222">
              <w:rPr>
                <w:sz w:val="24"/>
                <w:szCs w:val="24"/>
              </w:rPr>
              <w:t>Foreign Direct Investment</w:t>
            </w:r>
          </w:p>
        </w:tc>
      </w:tr>
      <w:tr w:rsidRPr="00EB15FA" w:rsidR="7C2AAD98" w:rsidTr="01097222" w14:paraId="00496377" w14:textId="77777777">
        <w:trPr>
          <w:trHeight w:val="300"/>
        </w:trPr>
        <w:tc>
          <w:tcPr>
            <w:tcW w:w="1980" w:type="dxa"/>
            <w:tcMar>
              <w:left w:w="108" w:type="dxa"/>
              <w:right w:w="108" w:type="dxa"/>
            </w:tcMar>
          </w:tcPr>
          <w:p w:rsidRPr="00EB15FA" w:rsidR="7C2AAD98" w:rsidP="01097222" w:rsidRDefault="01097222" w14:paraId="4D071813" w14:textId="267DF286">
            <w:pPr>
              <w:spacing w:after="40" w:line="276" w:lineRule="auto"/>
              <w:rPr>
                <w:sz w:val="24"/>
                <w:szCs w:val="24"/>
              </w:rPr>
            </w:pPr>
            <w:r w:rsidRPr="01097222">
              <w:rPr>
                <w:sz w:val="24"/>
                <w:szCs w:val="24"/>
              </w:rPr>
              <w:t>GM</w:t>
            </w:r>
          </w:p>
        </w:tc>
        <w:tc>
          <w:tcPr>
            <w:tcW w:w="6810" w:type="dxa"/>
            <w:tcMar>
              <w:left w:w="108" w:type="dxa"/>
              <w:right w:w="108" w:type="dxa"/>
            </w:tcMar>
          </w:tcPr>
          <w:p w:rsidRPr="00EB15FA" w:rsidR="7C2AAD98" w:rsidP="01097222" w:rsidRDefault="01097222" w14:paraId="23BD3DBD" w14:textId="71274660">
            <w:pPr>
              <w:spacing w:after="40" w:line="276" w:lineRule="auto"/>
              <w:rPr>
                <w:sz w:val="24"/>
                <w:szCs w:val="24"/>
              </w:rPr>
            </w:pPr>
            <w:r w:rsidRPr="01097222">
              <w:rPr>
                <w:sz w:val="24"/>
                <w:szCs w:val="24"/>
              </w:rPr>
              <w:t>General Motors</w:t>
            </w:r>
          </w:p>
        </w:tc>
      </w:tr>
      <w:tr w:rsidRPr="00EB15FA" w:rsidR="7C2AAD98" w:rsidTr="01097222" w14:paraId="79DAAF59" w14:textId="77777777">
        <w:trPr>
          <w:trHeight w:val="300"/>
        </w:trPr>
        <w:tc>
          <w:tcPr>
            <w:tcW w:w="1980" w:type="dxa"/>
            <w:tcMar>
              <w:left w:w="108" w:type="dxa"/>
              <w:right w:w="108" w:type="dxa"/>
            </w:tcMar>
          </w:tcPr>
          <w:p w:rsidRPr="00EB15FA" w:rsidR="7C2AAD98" w:rsidP="01097222" w:rsidRDefault="01097222" w14:paraId="31011927" w14:textId="0E9B8847">
            <w:pPr>
              <w:spacing w:after="40" w:line="276" w:lineRule="auto"/>
              <w:rPr>
                <w:sz w:val="24"/>
                <w:szCs w:val="24"/>
              </w:rPr>
            </w:pPr>
            <w:r w:rsidRPr="01097222">
              <w:rPr>
                <w:sz w:val="24"/>
                <w:szCs w:val="24"/>
              </w:rPr>
              <w:t>ICE</w:t>
            </w:r>
          </w:p>
        </w:tc>
        <w:tc>
          <w:tcPr>
            <w:tcW w:w="6810" w:type="dxa"/>
            <w:tcMar>
              <w:left w:w="108" w:type="dxa"/>
              <w:right w:w="108" w:type="dxa"/>
            </w:tcMar>
          </w:tcPr>
          <w:p w:rsidRPr="00EB15FA" w:rsidR="7C2AAD98" w:rsidP="01097222" w:rsidRDefault="01097222" w14:paraId="26E18B66" w14:textId="75168F00">
            <w:pPr>
              <w:spacing w:after="40" w:line="276" w:lineRule="auto"/>
              <w:rPr>
                <w:sz w:val="24"/>
                <w:szCs w:val="24"/>
              </w:rPr>
            </w:pPr>
            <w:r w:rsidRPr="01097222">
              <w:rPr>
                <w:sz w:val="24"/>
                <w:szCs w:val="24"/>
              </w:rPr>
              <w:t>Internal Combustion Engine</w:t>
            </w:r>
          </w:p>
        </w:tc>
      </w:tr>
      <w:tr w:rsidRPr="00EB15FA" w:rsidR="7C2AAD98" w:rsidTr="01097222" w14:paraId="279858CC" w14:textId="77777777">
        <w:trPr>
          <w:trHeight w:val="300"/>
        </w:trPr>
        <w:tc>
          <w:tcPr>
            <w:tcW w:w="1980" w:type="dxa"/>
            <w:tcMar>
              <w:left w:w="108" w:type="dxa"/>
              <w:right w:w="108" w:type="dxa"/>
            </w:tcMar>
          </w:tcPr>
          <w:p w:rsidRPr="00EB15FA" w:rsidR="7C2AAD98" w:rsidP="01097222" w:rsidRDefault="01097222" w14:paraId="65262EB4" w14:textId="1BD08B37">
            <w:pPr>
              <w:spacing w:after="40" w:line="276" w:lineRule="auto"/>
              <w:rPr>
                <w:sz w:val="24"/>
                <w:szCs w:val="24"/>
              </w:rPr>
            </w:pPr>
            <w:r w:rsidRPr="01097222">
              <w:rPr>
                <w:sz w:val="24"/>
                <w:szCs w:val="24"/>
              </w:rPr>
              <w:t>JV</w:t>
            </w:r>
          </w:p>
        </w:tc>
        <w:tc>
          <w:tcPr>
            <w:tcW w:w="6810" w:type="dxa"/>
            <w:tcMar>
              <w:left w:w="108" w:type="dxa"/>
              <w:right w:w="108" w:type="dxa"/>
            </w:tcMar>
          </w:tcPr>
          <w:p w:rsidRPr="00EB15FA" w:rsidR="7C2AAD98" w:rsidP="01097222" w:rsidRDefault="01097222" w14:paraId="519A848D" w14:textId="06FE99C9">
            <w:pPr>
              <w:spacing w:after="40" w:line="276" w:lineRule="auto"/>
              <w:rPr>
                <w:sz w:val="24"/>
                <w:szCs w:val="24"/>
              </w:rPr>
            </w:pPr>
            <w:r w:rsidRPr="01097222">
              <w:rPr>
                <w:sz w:val="24"/>
                <w:szCs w:val="24"/>
              </w:rPr>
              <w:t>Joint Venture</w:t>
            </w:r>
          </w:p>
        </w:tc>
      </w:tr>
      <w:tr w:rsidRPr="00EB15FA" w:rsidR="7C2AAD98" w:rsidTr="01097222" w14:paraId="37EDEAF4" w14:textId="77777777">
        <w:trPr>
          <w:trHeight w:val="300"/>
        </w:trPr>
        <w:tc>
          <w:tcPr>
            <w:tcW w:w="1980" w:type="dxa"/>
            <w:tcMar>
              <w:left w:w="108" w:type="dxa"/>
              <w:right w:w="108" w:type="dxa"/>
            </w:tcMar>
          </w:tcPr>
          <w:p w:rsidRPr="00EB15FA" w:rsidR="7C2AAD98" w:rsidP="01097222" w:rsidRDefault="01097222" w14:paraId="18EDF78E" w14:textId="1B37075C">
            <w:pPr>
              <w:spacing w:after="40" w:line="276" w:lineRule="auto"/>
              <w:rPr>
                <w:sz w:val="24"/>
                <w:szCs w:val="24"/>
              </w:rPr>
            </w:pPr>
            <w:r w:rsidRPr="01097222">
              <w:rPr>
                <w:sz w:val="24"/>
                <w:szCs w:val="24"/>
              </w:rPr>
              <w:t>M&amp;A</w:t>
            </w:r>
          </w:p>
        </w:tc>
        <w:tc>
          <w:tcPr>
            <w:tcW w:w="6810" w:type="dxa"/>
            <w:tcMar>
              <w:left w:w="108" w:type="dxa"/>
              <w:right w:w="108" w:type="dxa"/>
            </w:tcMar>
          </w:tcPr>
          <w:p w:rsidRPr="00EB15FA" w:rsidR="7C2AAD98" w:rsidP="01097222" w:rsidRDefault="01097222" w14:paraId="18B51EB1" w14:textId="100C397A">
            <w:pPr>
              <w:spacing w:after="40" w:line="276" w:lineRule="auto"/>
              <w:rPr>
                <w:sz w:val="24"/>
                <w:szCs w:val="24"/>
              </w:rPr>
            </w:pPr>
            <w:r w:rsidRPr="01097222">
              <w:rPr>
                <w:sz w:val="24"/>
                <w:szCs w:val="24"/>
              </w:rPr>
              <w:t>Mergers and Acquisitions</w:t>
            </w:r>
          </w:p>
        </w:tc>
      </w:tr>
      <w:tr w:rsidRPr="00EB15FA" w:rsidR="7C2AAD98" w:rsidTr="01097222" w14:paraId="1A925E35" w14:textId="77777777">
        <w:trPr>
          <w:trHeight w:val="300"/>
        </w:trPr>
        <w:tc>
          <w:tcPr>
            <w:tcW w:w="1980" w:type="dxa"/>
            <w:tcMar>
              <w:left w:w="108" w:type="dxa"/>
              <w:right w:w="108" w:type="dxa"/>
            </w:tcMar>
          </w:tcPr>
          <w:p w:rsidRPr="00EB15FA" w:rsidR="7C2AAD98" w:rsidP="01097222" w:rsidRDefault="01097222" w14:paraId="4E93E530" w14:textId="54F1111C">
            <w:pPr>
              <w:spacing w:after="40" w:line="276" w:lineRule="auto"/>
              <w:rPr>
                <w:sz w:val="24"/>
                <w:szCs w:val="24"/>
              </w:rPr>
            </w:pPr>
            <w:r w:rsidRPr="01097222">
              <w:rPr>
                <w:sz w:val="24"/>
                <w:szCs w:val="24"/>
              </w:rPr>
              <w:t>MEB</w:t>
            </w:r>
          </w:p>
        </w:tc>
        <w:tc>
          <w:tcPr>
            <w:tcW w:w="6810" w:type="dxa"/>
            <w:tcMar>
              <w:left w:w="108" w:type="dxa"/>
              <w:right w:w="108" w:type="dxa"/>
            </w:tcMar>
          </w:tcPr>
          <w:p w:rsidRPr="00EB15FA" w:rsidR="7C2AAD98" w:rsidP="01097222" w:rsidRDefault="01097222" w14:paraId="7C626F2A" w14:textId="60E9D7CE">
            <w:pPr>
              <w:spacing w:after="40" w:line="276" w:lineRule="auto"/>
              <w:rPr>
                <w:sz w:val="24"/>
                <w:szCs w:val="24"/>
              </w:rPr>
            </w:pPr>
            <w:r w:rsidRPr="01097222">
              <w:rPr>
                <w:sz w:val="24"/>
                <w:szCs w:val="24"/>
              </w:rPr>
              <w:t>Modular Electric Drive Matrix (Ger. Modularer Elektrifizierungsbaukasten)</w:t>
            </w:r>
          </w:p>
        </w:tc>
      </w:tr>
      <w:tr w:rsidRPr="00EB15FA" w:rsidR="7C2AAD98" w:rsidTr="01097222" w14:paraId="72E00FDF" w14:textId="77777777">
        <w:trPr>
          <w:trHeight w:val="300"/>
        </w:trPr>
        <w:tc>
          <w:tcPr>
            <w:tcW w:w="1980" w:type="dxa"/>
            <w:tcMar>
              <w:left w:w="108" w:type="dxa"/>
              <w:right w:w="108" w:type="dxa"/>
            </w:tcMar>
          </w:tcPr>
          <w:p w:rsidRPr="00EB15FA" w:rsidR="7C2AAD98" w:rsidP="01097222" w:rsidRDefault="01097222" w14:paraId="61700993" w14:textId="3301FA28">
            <w:pPr>
              <w:spacing w:after="40" w:line="276" w:lineRule="auto"/>
              <w:rPr>
                <w:sz w:val="24"/>
                <w:szCs w:val="24"/>
              </w:rPr>
            </w:pPr>
            <w:r w:rsidRPr="01097222">
              <w:rPr>
                <w:sz w:val="24"/>
                <w:szCs w:val="24"/>
              </w:rPr>
              <w:t>NEV</w:t>
            </w:r>
          </w:p>
        </w:tc>
        <w:tc>
          <w:tcPr>
            <w:tcW w:w="6810" w:type="dxa"/>
            <w:tcMar>
              <w:left w:w="108" w:type="dxa"/>
              <w:right w:w="108" w:type="dxa"/>
            </w:tcMar>
          </w:tcPr>
          <w:p w:rsidRPr="00EB15FA" w:rsidR="7C2AAD98" w:rsidP="01097222" w:rsidRDefault="01097222" w14:paraId="00FC14FC" w14:textId="356C2291">
            <w:pPr>
              <w:spacing w:after="40" w:line="276" w:lineRule="auto"/>
              <w:rPr>
                <w:sz w:val="24"/>
                <w:szCs w:val="24"/>
              </w:rPr>
            </w:pPr>
            <w:r w:rsidRPr="01097222">
              <w:rPr>
                <w:sz w:val="24"/>
                <w:szCs w:val="24"/>
              </w:rPr>
              <w:t>New Energy Vehicle</w:t>
            </w:r>
          </w:p>
        </w:tc>
      </w:tr>
      <w:tr w:rsidRPr="00EB15FA" w:rsidR="7C2AAD98" w:rsidTr="01097222" w14:paraId="2D54AB6A" w14:textId="77777777">
        <w:trPr>
          <w:trHeight w:val="300"/>
        </w:trPr>
        <w:tc>
          <w:tcPr>
            <w:tcW w:w="1980" w:type="dxa"/>
            <w:tcMar>
              <w:left w:w="108" w:type="dxa"/>
              <w:right w:w="108" w:type="dxa"/>
            </w:tcMar>
          </w:tcPr>
          <w:p w:rsidRPr="00EB15FA" w:rsidR="7C2AAD98" w:rsidP="01097222" w:rsidRDefault="01097222" w14:paraId="6FCC2802" w14:textId="512582A3">
            <w:pPr>
              <w:spacing w:after="40" w:line="276" w:lineRule="auto"/>
              <w:rPr>
                <w:sz w:val="24"/>
                <w:szCs w:val="24"/>
              </w:rPr>
            </w:pPr>
            <w:r w:rsidRPr="01097222">
              <w:rPr>
                <w:sz w:val="24"/>
                <w:szCs w:val="24"/>
              </w:rPr>
              <w:t>OEM</w:t>
            </w:r>
          </w:p>
        </w:tc>
        <w:tc>
          <w:tcPr>
            <w:tcW w:w="6810" w:type="dxa"/>
            <w:tcMar>
              <w:left w:w="108" w:type="dxa"/>
              <w:right w:w="108" w:type="dxa"/>
            </w:tcMar>
          </w:tcPr>
          <w:p w:rsidRPr="00EB15FA" w:rsidR="7C2AAD98" w:rsidP="01097222" w:rsidRDefault="01097222" w14:paraId="66BECFF5" w14:textId="0F285DA6">
            <w:pPr>
              <w:spacing w:after="40" w:line="276" w:lineRule="auto"/>
              <w:rPr>
                <w:sz w:val="24"/>
                <w:szCs w:val="24"/>
              </w:rPr>
            </w:pPr>
            <w:r w:rsidRPr="01097222">
              <w:rPr>
                <w:sz w:val="24"/>
                <w:szCs w:val="24"/>
              </w:rPr>
              <w:t>Original Equipment Manufacturer</w:t>
            </w:r>
          </w:p>
        </w:tc>
      </w:tr>
      <w:tr w:rsidRPr="00EB15FA" w:rsidR="7C2AAD98" w:rsidTr="01097222" w14:paraId="5653B948" w14:textId="77777777">
        <w:trPr>
          <w:trHeight w:val="300"/>
        </w:trPr>
        <w:tc>
          <w:tcPr>
            <w:tcW w:w="1980" w:type="dxa"/>
            <w:tcMar>
              <w:left w:w="108" w:type="dxa"/>
              <w:right w:w="108" w:type="dxa"/>
            </w:tcMar>
          </w:tcPr>
          <w:p w:rsidRPr="00EB15FA" w:rsidR="7C2AAD98" w:rsidP="01097222" w:rsidRDefault="01097222" w14:paraId="6D3B692F" w14:textId="6D890E9C">
            <w:pPr>
              <w:spacing w:after="40" w:line="276" w:lineRule="auto"/>
              <w:rPr>
                <w:sz w:val="24"/>
                <w:szCs w:val="24"/>
              </w:rPr>
            </w:pPr>
            <w:r w:rsidRPr="01097222">
              <w:rPr>
                <w:sz w:val="24"/>
                <w:szCs w:val="24"/>
              </w:rPr>
              <w:t>RMB</w:t>
            </w:r>
          </w:p>
        </w:tc>
        <w:tc>
          <w:tcPr>
            <w:tcW w:w="6810" w:type="dxa"/>
            <w:tcMar>
              <w:left w:w="108" w:type="dxa"/>
              <w:right w:w="108" w:type="dxa"/>
            </w:tcMar>
          </w:tcPr>
          <w:p w:rsidRPr="00EB15FA" w:rsidR="7C2AAD98" w:rsidP="01097222" w:rsidRDefault="01097222" w14:paraId="1189E5E0" w14:textId="665C47D7">
            <w:pPr>
              <w:spacing w:after="40" w:line="276" w:lineRule="auto"/>
              <w:rPr>
                <w:sz w:val="24"/>
                <w:szCs w:val="24"/>
              </w:rPr>
            </w:pPr>
            <w:r w:rsidRPr="01097222">
              <w:rPr>
                <w:sz w:val="24"/>
                <w:szCs w:val="24"/>
              </w:rPr>
              <w:t>Renminbi</w:t>
            </w:r>
          </w:p>
        </w:tc>
      </w:tr>
      <w:tr w:rsidRPr="00EB15FA" w:rsidR="7C2AAD98" w:rsidTr="01097222" w14:paraId="3A7A90B3" w14:textId="77777777">
        <w:trPr>
          <w:trHeight w:val="300"/>
        </w:trPr>
        <w:tc>
          <w:tcPr>
            <w:tcW w:w="1980" w:type="dxa"/>
            <w:tcMar>
              <w:left w:w="108" w:type="dxa"/>
              <w:right w:w="108" w:type="dxa"/>
            </w:tcMar>
          </w:tcPr>
          <w:p w:rsidRPr="00EB15FA" w:rsidR="7C2AAD98" w:rsidP="01097222" w:rsidRDefault="01097222" w14:paraId="66D7F161" w14:textId="4542C35B">
            <w:pPr>
              <w:spacing w:after="40" w:line="276" w:lineRule="auto"/>
              <w:rPr>
                <w:sz w:val="24"/>
                <w:szCs w:val="24"/>
              </w:rPr>
            </w:pPr>
            <w:r w:rsidRPr="01097222">
              <w:rPr>
                <w:sz w:val="24"/>
                <w:szCs w:val="24"/>
              </w:rPr>
              <w:t>ROE</w:t>
            </w:r>
          </w:p>
        </w:tc>
        <w:tc>
          <w:tcPr>
            <w:tcW w:w="6810" w:type="dxa"/>
            <w:tcMar>
              <w:left w:w="108" w:type="dxa"/>
              <w:right w:w="108" w:type="dxa"/>
            </w:tcMar>
          </w:tcPr>
          <w:p w:rsidRPr="00EB15FA" w:rsidR="7C2AAD98" w:rsidP="01097222" w:rsidRDefault="01097222" w14:paraId="29328924" w14:textId="7974024F">
            <w:pPr>
              <w:spacing w:after="40" w:line="276" w:lineRule="auto"/>
              <w:rPr>
                <w:sz w:val="24"/>
                <w:szCs w:val="24"/>
              </w:rPr>
            </w:pPr>
            <w:r w:rsidRPr="01097222">
              <w:rPr>
                <w:sz w:val="24"/>
                <w:szCs w:val="24"/>
              </w:rPr>
              <w:t>Return on Equity</w:t>
            </w:r>
          </w:p>
        </w:tc>
      </w:tr>
      <w:tr w:rsidRPr="00EB15FA" w:rsidR="7C2AAD98" w:rsidTr="01097222" w14:paraId="3AB4B4F3" w14:textId="77777777">
        <w:trPr>
          <w:trHeight w:val="300"/>
        </w:trPr>
        <w:tc>
          <w:tcPr>
            <w:tcW w:w="1980" w:type="dxa"/>
            <w:tcMar>
              <w:left w:w="108" w:type="dxa"/>
              <w:right w:w="108" w:type="dxa"/>
            </w:tcMar>
          </w:tcPr>
          <w:p w:rsidRPr="00EB15FA" w:rsidR="7C2AAD98" w:rsidP="01097222" w:rsidRDefault="01097222" w14:paraId="1D79A2A8" w14:textId="09DE99BE">
            <w:pPr>
              <w:spacing w:after="40" w:line="276" w:lineRule="auto"/>
              <w:rPr>
                <w:sz w:val="24"/>
                <w:szCs w:val="24"/>
              </w:rPr>
            </w:pPr>
            <w:r w:rsidRPr="01097222">
              <w:rPr>
                <w:sz w:val="24"/>
                <w:szCs w:val="24"/>
              </w:rPr>
              <w:t>SASAC</w:t>
            </w:r>
          </w:p>
        </w:tc>
        <w:tc>
          <w:tcPr>
            <w:tcW w:w="6810" w:type="dxa"/>
            <w:tcMar>
              <w:left w:w="108" w:type="dxa"/>
              <w:right w:w="108" w:type="dxa"/>
            </w:tcMar>
          </w:tcPr>
          <w:p w:rsidRPr="00EB15FA" w:rsidR="7C2AAD98" w:rsidP="01097222" w:rsidRDefault="01097222" w14:paraId="5BA61C31" w14:textId="3E0F9061">
            <w:pPr>
              <w:spacing w:after="40" w:line="276" w:lineRule="auto"/>
              <w:rPr>
                <w:sz w:val="24"/>
                <w:szCs w:val="24"/>
              </w:rPr>
            </w:pPr>
            <w:r w:rsidRPr="01097222">
              <w:rPr>
                <w:sz w:val="24"/>
                <w:szCs w:val="24"/>
              </w:rPr>
              <w:t>State-owned Assets Supervision and Administration Commission</w:t>
            </w:r>
          </w:p>
        </w:tc>
      </w:tr>
      <w:tr w:rsidRPr="00EB15FA" w:rsidR="7C2AAD98" w:rsidTr="01097222" w14:paraId="0AA61B52" w14:textId="77777777">
        <w:trPr>
          <w:trHeight w:val="300"/>
        </w:trPr>
        <w:tc>
          <w:tcPr>
            <w:tcW w:w="1980" w:type="dxa"/>
            <w:tcMar>
              <w:left w:w="108" w:type="dxa"/>
              <w:right w:w="108" w:type="dxa"/>
            </w:tcMar>
          </w:tcPr>
          <w:p w:rsidRPr="00EB15FA" w:rsidR="7C2AAD98" w:rsidP="01097222" w:rsidRDefault="01097222" w14:paraId="4D68F88C" w14:textId="7525A523">
            <w:pPr>
              <w:spacing w:after="40" w:line="276" w:lineRule="auto"/>
              <w:rPr>
                <w:sz w:val="24"/>
                <w:szCs w:val="24"/>
              </w:rPr>
            </w:pPr>
            <w:r w:rsidRPr="01097222">
              <w:rPr>
                <w:sz w:val="24"/>
                <w:szCs w:val="24"/>
              </w:rPr>
              <w:t>SOE</w:t>
            </w:r>
          </w:p>
        </w:tc>
        <w:tc>
          <w:tcPr>
            <w:tcW w:w="6810" w:type="dxa"/>
            <w:tcMar>
              <w:left w:w="108" w:type="dxa"/>
              <w:right w:w="108" w:type="dxa"/>
            </w:tcMar>
          </w:tcPr>
          <w:p w:rsidRPr="00EB15FA" w:rsidR="7C2AAD98" w:rsidP="01097222" w:rsidRDefault="01097222" w14:paraId="5CD01B67" w14:textId="0F10170A">
            <w:pPr>
              <w:spacing w:after="40" w:line="276" w:lineRule="auto"/>
              <w:rPr>
                <w:sz w:val="24"/>
                <w:szCs w:val="24"/>
              </w:rPr>
            </w:pPr>
            <w:r w:rsidRPr="01097222">
              <w:rPr>
                <w:sz w:val="24"/>
                <w:szCs w:val="24"/>
              </w:rPr>
              <w:t>State-Owned Enterprise</w:t>
            </w:r>
          </w:p>
        </w:tc>
      </w:tr>
      <w:tr w:rsidRPr="00EB15FA" w:rsidR="7C2AAD98" w:rsidTr="01097222" w14:paraId="2B10C8B2" w14:textId="77777777">
        <w:trPr>
          <w:trHeight w:val="300"/>
        </w:trPr>
        <w:tc>
          <w:tcPr>
            <w:tcW w:w="1980" w:type="dxa"/>
            <w:tcMar>
              <w:left w:w="108" w:type="dxa"/>
              <w:right w:w="108" w:type="dxa"/>
            </w:tcMar>
          </w:tcPr>
          <w:p w:rsidRPr="00EB15FA" w:rsidR="7C2AAD98" w:rsidP="01097222" w:rsidRDefault="01097222" w14:paraId="064136FA" w14:textId="3911BF79">
            <w:pPr>
              <w:spacing w:after="40" w:line="276" w:lineRule="auto"/>
              <w:rPr>
                <w:sz w:val="24"/>
                <w:szCs w:val="24"/>
              </w:rPr>
            </w:pPr>
            <w:r w:rsidRPr="01097222">
              <w:rPr>
                <w:sz w:val="24"/>
                <w:szCs w:val="24"/>
              </w:rPr>
              <w:t>ZGH</w:t>
            </w:r>
          </w:p>
        </w:tc>
        <w:tc>
          <w:tcPr>
            <w:tcW w:w="6810" w:type="dxa"/>
            <w:tcMar>
              <w:left w:w="108" w:type="dxa"/>
              <w:right w:w="108" w:type="dxa"/>
            </w:tcMar>
          </w:tcPr>
          <w:p w:rsidRPr="00EB15FA" w:rsidR="7C2AAD98" w:rsidP="01097222" w:rsidRDefault="01097222" w14:paraId="2DDA996B" w14:textId="5EE00312">
            <w:pPr>
              <w:spacing w:after="40" w:line="276" w:lineRule="auto"/>
              <w:rPr>
                <w:sz w:val="24"/>
                <w:szCs w:val="24"/>
              </w:rPr>
            </w:pPr>
            <w:r w:rsidRPr="01097222">
              <w:rPr>
                <w:sz w:val="24"/>
                <w:szCs w:val="24"/>
              </w:rPr>
              <w:t>Zhejiang Geely Holding Group</w:t>
            </w:r>
          </w:p>
        </w:tc>
      </w:tr>
    </w:tbl>
    <w:p w:rsidRPr="00EB15FA" w:rsidR="5F305800" w:rsidP="01097222" w:rsidRDefault="5F305800" w14:paraId="6623C882" w14:textId="206D4475">
      <w:pPr>
        <w:pStyle w:val="Grundtext"/>
        <w:rPr>
          <w:lang w:val="en-GB"/>
        </w:rPr>
      </w:pPr>
    </w:p>
    <w:p w:rsidRPr="00EB15FA" w:rsidR="7C2AAD98" w:rsidP="01097222" w:rsidRDefault="7C2AAD98" w14:paraId="7C144BA1" w14:textId="6E7F3242">
      <w:pPr>
        <w:pStyle w:val="Grundtext"/>
        <w:rPr>
          <w:lang w:val="en-GB"/>
        </w:rPr>
      </w:pPr>
    </w:p>
    <w:p w:rsidRPr="00EB15FA" w:rsidR="7C2AAD98" w:rsidP="755EC630" w:rsidRDefault="7C2AAD98" w14:paraId="1231D096" w14:textId="0C0A9F9A">
      <w:pPr>
        <w:pStyle w:val="Grundtext"/>
        <w:rPr>
          <w:lang w:val="en-GB"/>
        </w:rPr>
      </w:pPr>
    </w:p>
    <w:p w:rsidRPr="00EB15FA" w:rsidR="7C2AAD98" w:rsidP="7C2AAD98" w:rsidRDefault="7C2AAD98" w14:paraId="13F4DE6D" w14:textId="0F847B4E">
      <w:pPr>
        <w:pStyle w:val="Grundtext"/>
        <w:rPr>
          <w:lang w:val="en-GB"/>
        </w:rPr>
      </w:pPr>
    </w:p>
    <w:p w:rsidRPr="00EB15FA" w:rsidR="7C2AAD98" w:rsidP="7C2AAD98" w:rsidRDefault="7C2AAD98" w14:paraId="3172F10C" w14:textId="7088D990">
      <w:pPr>
        <w:pStyle w:val="Grundtext"/>
        <w:rPr>
          <w:lang w:val="en-GB"/>
        </w:rPr>
        <w:sectPr w:rsidRPr="00EB15FA" w:rsidR="7C2AAD98" w:rsidSect="00FD1AAE">
          <w:footerReference w:type="default" r:id="rId16"/>
          <w:footerReference w:type="first" r:id="rId17"/>
          <w:pgSz w:w="11907" w:h="16840" w:orient="portrait" w:code="9"/>
          <w:pgMar w:top="1701" w:right="1701" w:bottom="1134" w:left="1701" w:header="720" w:footer="720" w:gutter="0"/>
          <w:pgNumType w:fmt="upperRoman" w:start="1"/>
          <w:cols w:space="720"/>
          <w:docGrid w:linePitch="272"/>
        </w:sectPr>
      </w:pPr>
    </w:p>
    <w:p w:rsidRPr="00EB15FA" w:rsidR="00467E98" w:rsidP="7FC9B9DC" w:rsidRDefault="755EC630" w14:paraId="3C65D417" w14:textId="414071E4">
      <w:pPr>
        <w:pStyle w:val="berschrift1"/>
        <w:rPr>
          <w:lang w:val="en-GB"/>
        </w:rPr>
      </w:pPr>
      <w:bookmarkStart w:name="_Toc233418745" w:id="3"/>
      <w:r w:rsidRPr="00EB15FA">
        <w:rPr>
          <w:lang w:val="en-GB"/>
        </w:rPr>
        <w:lastRenderedPageBreak/>
        <w:t>1. Introduction</w:t>
      </w:r>
      <w:bookmarkEnd w:id="3"/>
    </w:p>
    <w:p w:rsidRPr="00EB15FA" w:rsidR="1B5A23B8" w:rsidP="1B5A23B8" w:rsidRDefault="01097222" w14:paraId="465D3A62" w14:textId="51BB2C02">
      <w:pPr>
        <w:pStyle w:val="Grundtext"/>
        <w:rPr>
          <w:lang w:val="en-GB"/>
        </w:rPr>
      </w:pPr>
      <w:r w:rsidRPr="43947502" w:rsidR="43947502">
        <w:rPr>
          <w:lang w:val="en-GB"/>
        </w:rPr>
        <w:t>For three decade</w:t>
      </w:r>
      <w:r w:rsidRPr="43947502" w:rsidR="43947502">
        <w:rPr>
          <w:lang w:val="en-GB"/>
        </w:rPr>
        <w:t>s, the</w:t>
      </w:r>
      <w:r w:rsidRPr="43947502" w:rsidR="43947502">
        <w:rPr>
          <w:lang w:val="en-GB"/>
        </w:rPr>
        <w:t xml:space="preserve"> joint venture represented the dominant model for building automobi</w:t>
      </w:r>
      <w:r w:rsidRPr="43947502" w:rsidR="43947502">
        <w:rPr>
          <w:lang w:val="en-GB"/>
        </w:rPr>
        <w:t>les a</w:t>
      </w:r>
      <w:r w:rsidRPr="43947502" w:rsidR="43947502">
        <w:rPr>
          <w:lang w:val="en-GB"/>
        </w:rPr>
        <w:t xml:space="preserve">t scale in China: foreign technology was exchanged for market access, with a state-owned enterprise serving as the indispensable domestic partner (Holmes et al., 2015). That model is now unravelling. </w:t>
      </w:r>
      <w:r w:rsidRPr="43947502" w:rsidR="43947502">
        <w:rPr>
          <w:lang w:val="en-GB"/>
        </w:rPr>
        <w:t>Electric v</w:t>
      </w:r>
      <w:r w:rsidRPr="43947502" w:rsidR="43947502">
        <w:rPr>
          <w:lang w:val="en-GB"/>
        </w:rPr>
        <w:t>ehicles accounted for approximately 55% of new vehicle sales in China in 2025, while Chinese manufacturers supplied around 60% of global EV sales that year (</w:t>
      </w:r>
      <w:r w:rsidR="43947502">
        <w:rPr/>
        <w:t>International Energy Agency</w:t>
      </w:r>
      <w:r w:rsidRPr="43947502" w:rsidR="43947502">
        <w:rPr>
          <w:lang w:val="en-GB"/>
        </w:rPr>
        <w:t xml:space="preserve"> [IEA], 2026). Firms that once relied heavily on foreign partners are losing domestic market share at an accelerating pace (SAIC Motor, 2025), </w:t>
      </w:r>
      <w:r w:rsidRPr="43947502" w:rsidR="43947502">
        <w:rPr>
          <w:lang w:val="en-GB"/>
        </w:rPr>
        <w:t>whereas</w:t>
      </w:r>
      <w:r w:rsidRPr="43947502" w:rsidR="43947502">
        <w:rPr>
          <w:lang w:val="en-GB"/>
        </w:rPr>
        <w:t xml:space="preserve"> independent Chinese manufacturers have </w:t>
      </w:r>
      <w:r w:rsidRPr="43947502" w:rsidR="43947502">
        <w:rPr>
          <w:lang w:val="en-GB"/>
        </w:rPr>
        <w:t>emerged</w:t>
      </w:r>
      <w:r w:rsidRPr="43947502" w:rsidR="43947502">
        <w:rPr>
          <w:lang w:val="en-GB"/>
        </w:rPr>
        <w:t xml:space="preserve"> as global leaders (Whitfield &amp; Wuttke, 2026). The same conditions are eroding one organisational model while </w:t>
      </w:r>
      <w:r w:rsidRPr="43947502" w:rsidR="43947502">
        <w:rPr>
          <w:lang w:val="en-GB"/>
        </w:rPr>
        <w:t>validating</w:t>
      </w:r>
      <w:r w:rsidRPr="43947502" w:rsidR="43947502">
        <w:rPr>
          <w:lang w:val="en-GB"/>
        </w:rPr>
        <w:t xml:space="preserve"> others.</w:t>
      </w:r>
    </w:p>
    <w:p w:rsidRPr="00EB15FA" w:rsidR="1B5A23B8" w:rsidP="1B5A23B8" w:rsidRDefault="755EC630" w14:paraId="1DD6596D" w14:textId="75FAB84D">
      <w:pPr>
        <w:pStyle w:val="Grundtext"/>
        <w:rPr>
          <w:lang w:val="en-GB"/>
        </w:rPr>
      </w:pPr>
      <w:r w:rsidRPr="00EB15FA">
        <w:rPr>
          <w:lang w:val="en-GB"/>
        </w:rPr>
        <w:t>These diverging trajectories are not coincidental. State-owned enterprises built around mandatory joint ventures have struggled to maintain their historical advantages, while privately controlled firms have surpassed established Western manufacturers in several segments. Private ownership may facilitate faster strategic adaptation, whereas state-owned firms must balance commercial objectives with broader political considerations (Shleifer &amp; Vishny, 1994; Megginson &amp; Netter, 2001). The distinction extends beyond firm-level performance: the European Commission's 2024 countervailing duties impose 35.3% on SAIC against 17.0% on BYD and 18.8% on Geely, transforming governance structures into a variable of international trade policy (European Commission, 2024).</w:t>
      </w:r>
    </w:p>
    <w:p w:rsidRPr="00EB15FA" w:rsidR="1B5A23B8" w:rsidP="1B5A23B8" w:rsidRDefault="755EC630" w14:paraId="1491886F" w14:textId="7441BDA4">
      <w:pPr>
        <w:pStyle w:val="Grundtext"/>
        <w:rPr>
          <w:lang w:val="en-GB"/>
        </w:rPr>
      </w:pPr>
      <w:r w:rsidRPr="00EB15FA">
        <w:rPr>
          <w:lang w:val="en-GB"/>
        </w:rPr>
        <w:t>This paper investigates which governance and financing structure is most likely to create long-term shareholder value in a technology-intensive, high-growth market. It compares three models through which Chinese automakers have achieved global scale: the joint-venture-based, the vertically integrated, and the acquisition-driven model. The analysis explores how each shapes access to technology, capital, and scale, and how risk is allocated among the firm, its foreign partners, and the state.</w:t>
      </w:r>
    </w:p>
    <w:p w:rsidRPr="00EB15FA" w:rsidR="1B5A23B8" w:rsidP="01097222" w:rsidRDefault="01097222" w14:paraId="236A70BB" w14:textId="758DA7BA">
      <w:pPr>
        <w:pStyle w:val="Grundtext"/>
        <w:rPr>
          <w:lang w:val="en-GB"/>
        </w:rPr>
      </w:pPr>
      <w:r w:rsidRPr="01097222">
        <w:rPr>
          <w:lang w:val="en-GB"/>
        </w:rPr>
        <w:t xml:space="preserve">SAIC Motor represents a state-controlled, joint-venture-centric model majority-owned by Shanghai's State-owned Assets Supervision and Administration Commission (SASAC). This structure generated stable returns for over two decades but has become increasingly exposed as foreign-brand vehicles have lost competitiveness, coinciding with an 88% decline in net profit in 2024 (SAIC Motor, 2025). BYD exemplifies organic growth through deep vertical integration, developing proprietary battery capabilities ahead of state policy to lead the global new energy vehicle (NEV) market (BYD Company Limited [BYD], 2025; Whitfield &amp; Wuttke, 2026). Geely pursued growth through acquisitions, most notably Volvo </w:t>
      </w:r>
      <w:r w:rsidRPr="01097222">
        <w:rPr>
          <w:lang w:val="en-GB"/>
        </w:rPr>
        <w:lastRenderedPageBreak/>
        <w:t>Cars in 2010, accessing advanced platforms and brand equity faster than organic development would have permitted (Balcet et al., 2012; Luo &amp; Tung, 2007).</w:t>
      </w:r>
    </w:p>
    <w:p w:rsidRPr="00EB15FA" w:rsidR="1B5A23B8" w:rsidP="1B5A23B8" w:rsidRDefault="755EC630" w14:paraId="2AD392B1" w14:textId="4156BB3C">
      <w:pPr>
        <w:pStyle w:val="Grundtext"/>
        <w:rPr>
          <w:lang w:val="en-GB"/>
        </w:rPr>
      </w:pPr>
      <w:r w:rsidRPr="00EB15FA">
        <w:rPr>
          <w:lang w:val="en-GB"/>
        </w:rPr>
        <w:t>The analysis proceeds along four dimensions: governance, financing, capability building, and long-term viability, drawing on audited annual reports, primary regulatory sources, and peer-reviewed literature. The central argument is that governance structure, more than initial technological endowment, shapes a firm's capacity to adapt under rapid technological change and determines whether capital is deployed strategically for future growth or defensively in response to structural decline.</w:t>
      </w:r>
    </w:p>
    <w:p w:rsidRPr="00EB15FA" w:rsidR="1B5A23B8" w:rsidP="1B5A23B8" w:rsidRDefault="1B5A23B8" w14:paraId="6CF97B90" w14:textId="6BEFF61D">
      <w:pPr>
        <w:pStyle w:val="Grundtext"/>
        <w:rPr>
          <w:lang w:val="en-GB"/>
        </w:rPr>
      </w:pPr>
    </w:p>
    <w:p w:rsidRPr="00EB15FA" w:rsidR="5243E1A9" w:rsidP="7FC9B9DC" w:rsidRDefault="755EC630" w14:paraId="08D320C8" w14:textId="4D8BB783">
      <w:pPr>
        <w:pStyle w:val="berschrift1"/>
        <w:pageBreakBefore w:val="0"/>
        <w:rPr>
          <w:sz w:val="24"/>
          <w:szCs w:val="24"/>
          <w:lang w:val="en-GB"/>
        </w:rPr>
      </w:pPr>
      <w:bookmarkStart w:name="_Toc233418746" w:id="4"/>
      <w:r w:rsidRPr="00EB15FA">
        <w:rPr>
          <w:lang w:val="en-GB"/>
        </w:rPr>
        <w:t>2. Governance</w:t>
      </w:r>
      <w:bookmarkEnd w:id="4"/>
    </w:p>
    <w:p w:rsidRPr="00EB15FA" w:rsidR="5243E1A9" w:rsidP="1B5A23B8" w:rsidRDefault="755EC630" w14:paraId="158B3B6E" w14:textId="02C6789C">
      <w:pPr>
        <w:pStyle w:val="berschrift2"/>
        <w:tabs>
          <w:tab w:val="clear" w:pos="851"/>
        </w:tabs>
        <w:ind w:left="0" w:firstLine="0"/>
        <w:rPr>
          <w:lang w:val="en-GB"/>
        </w:rPr>
      </w:pPr>
      <w:bookmarkStart w:name="_Toc233418747" w:id="5"/>
      <w:r w:rsidRPr="00EB15FA">
        <w:rPr>
          <w:lang w:val="en-GB"/>
        </w:rPr>
        <w:t>2.1 SAIC Motor: State Ownership and Political Governance</w:t>
      </w:r>
      <w:bookmarkEnd w:id="5"/>
    </w:p>
    <w:p w:rsidRPr="00EB15FA" w:rsidR="1B5A23B8" w:rsidP="1B5A23B8" w:rsidRDefault="01097222" w14:paraId="06DE6D60" w14:textId="52A6B815">
      <w:pPr>
        <w:pStyle w:val="Grundtext"/>
      </w:pPr>
      <w:r w:rsidRPr="01097222">
        <w:rPr>
          <w:lang w:val="en-GB"/>
        </w:rPr>
        <w:t>SAIC Motor Corporation Limited operates under a two-tier state ownership pyramid, a structure frequently used in civil-law jurisdictions to maintain government control over listed firms (Bortolotti &amp; Faccio, 2009). Shanghai SASAC holds 63.71% of SAIC's shares through its wholly owned subsidiary Shanghai Automotive Industry Group. Including other state blockholders such as China COSCO Shipping (5.91%) and Yuejin Motor Group (3.60%), the cumulative state share reaches approximately 73% (SAIC Motor, 2026). Although the company is listed on the Shanghai Stock Exchange, ultimate authority over board appointments and strategic capital allocation remains with SASAC.</w:t>
      </w:r>
    </w:p>
    <w:p w:rsidRPr="00EB15FA" w:rsidR="1B5A23B8" w:rsidP="1B5A23B8" w:rsidRDefault="755EC630" w14:paraId="23BC09AE" w14:textId="6676018C">
      <w:pPr>
        <w:pStyle w:val="Grundtext"/>
        <w:rPr>
          <w:lang w:val="en-GB"/>
        </w:rPr>
      </w:pPr>
      <w:r w:rsidRPr="00EB15FA">
        <w:rPr>
          <w:lang w:val="en-GB"/>
        </w:rPr>
        <w:t>The formal role of the Chinese Communist Party is explicitly integrated into this structure. SAIC's 2025 Annual Report documents adherence to the principle of "two consistencies", which balances Party leadership with the development of a modern enterprise system (SAIC Motor, 2026, p. 35), making Party governance a constitutive element of formal authority rather than merely an informal influence.</w:t>
      </w:r>
    </w:p>
    <w:p w:rsidRPr="00EB15FA" w:rsidR="1B5A23B8" w:rsidP="1B5A23B8" w:rsidRDefault="01097222" w14:paraId="00D86B09" w14:textId="529D9474">
      <w:pPr>
        <w:pStyle w:val="Grundtext"/>
        <w:rPr>
          <w:lang w:val="en-GB"/>
        </w:rPr>
      </w:pPr>
      <w:r w:rsidRPr="01097222">
        <w:rPr>
          <w:lang w:val="en-GB"/>
        </w:rPr>
        <w:t>Shleifer and Vishny (1994) argue that control rights, rather than cash-flow rights, determine resource allocation, enabling political actors to pursue objectives beyond shareholder value maximisation. Applied to SAIC, this suggests that SASAC ownership and Party oversight systematically steer corporate decisions toward political and strategic state objectives. Empirical support comes from Fan et al. (2007), who find that politically connected Chinese firms underperform unconnected peers by 18% in three-year post-IPO returns and exhibit slower sales and earnings growth.</w:t>
      </w:r>
    </w:p>
    <w:p w:rsidRPr="00EB15FA" w:rsidR="1B5A23B8" w:rsidP="1B5A23B8" w:rsidRDefault="01097222" w14:paraId="4771F0D2" w14:textId="30006867">
      <w:pPr>
        <w:pStyle w:val="Grundtext"/>
        <w:rPr>
          <w:lang w:val="en-GB"/>
        </w:rPr>
      </w:pPr>
      <w:r w:rsidRPr="01097222">
        <w:rPr>
          <w:lang w:val="en-GB"/>
        </w:rPr>
        <w:lastRenderedPageBreak/>
        <w:t xml:space="preserve">In 2025, SAIC restructured its governance to comply with China's revised Company Law, abolishing the Board of Supervisors and consolidating its functions within a strengthened Audit Committee. These adjustments signal formal modernisation but leave the core ownership structure and Party leadership mandate unchanged. </w:t>
      </w:r>
      <w:bookmarkStart w:name="_Int_ok1sSRJg" w:id="6"/>
      <w:r w:rsidRPr="01097222">
        <w:rPr>
          <w:lang w:val="en-GB"/>
        </w:rPr>
        <w:t>As long as</w:t>
      </w:r>
      <w:bookmarkEnd w:id="6"/>
      <w:r w:rsidRPr="01097222">
        <w:rPr>
          <w:lang w:val="en-GB"/>
        </w:rPr>
        <w:t xml:space="preserve"> ultimate control remains in state hands, procedural reform alone is insufficient to realign incentive structures, a conclusion consistent with Megginson and Netter (2001), who find that mixed-ownership enterprises typically do not outperform fully privatized firms.</w:t>
      </w:r>
    </w:p>
    <w:p w:rsidRPr="00EB15FA" w:rsidR="5243E1A9" w:rsidP="0B6611CE" w:rsidRDefault="755EC630" w14:paraId="520BCE01" w14:textId="156515FD">
      <w:pPr>
        <w:pStyle w:val="berschrift2"/>
        <w:rPr>
          <w:lang w:val="en-GB"/>
        </w:rPr>
      </w:pPr>
      <w:bookmarkStart w:name="_Toc233418748" w:id="7"/>
      <w:r w:rsidRPr="00EB15FA">
        <w:rPr>
          <w:lang w:val="en-GB"/>
        </w:rPr>
        <w:t>2.2 BYD: Founder-led Private Governance</w:t>
      </w:r>
      <w:bookmarkEnd w:id="7"/>
    </w:p>
    <w:p w:rsidRPr="00EB15FA" w:rsidR="5243E1A9" w:rsidP="5243E1A9" w:rsidRDefault="01097222" w14:paraId="4B7EB316" w14:textId="01B0F617">
      <w:pPr>
        <w:pStyle w:val="Grundtext"/>
        <w:rPr>
          <w:lang w:val="en-GB"/>
        </w:rPr>
      </w:pPr>
      <w:r w:rsidRPr="01097222">
        <w:rPr>
          <w:lang w:val="en-GB"/>
        </w:rPr>
        <w:t>BYD is controlled by its founder Wang Chuanfu, who has served simultaneously as Chairman and CEO since the company's founding in 1995 and directly holds approximately 17% of shares (BYD, 2025). Together with co-founders Lu Xiangyang, who holds around 14% through Youngy Investment and serves as Non-Executive Director, and Xia Zuoquan, who holds roughly 3%, the founding team commands more than one third of voting rights under a one-share-one-vote structure (BYD, 2025). The company is privately organised; state subsidies amounted to RMB 10.41 billion in 2024, but confer no control rights (BYD, 2025). A party committee with strategic directive authority as structurally embedded in state-affiliated enterprises does not exist at the operational level. Unlike SAIC Motor, which historically built its market position on state-mandated joint ventures with Western original equipment manufacturers (OEMs), BYD emerged as an independent private manufacturer, without JV dependency, a structural freedom that shaped its governance model from the outset (Yuan &amp; Brasó Broggi, 2025).</w:t>
      </w:r>
    </w:p>
    <w:p w:rsidRPr="00EB15FA" w:rsidR="5243E1A9" w:rsidP="5243E1A9" w:rsidRDefault="01097222" w14:paraId="77A92FC3" w14:textId="2CBE33BB">
      <w:pPr>
        <w:pStyle w:val="Grundtext"/>
        <w:rPr>
          <w:lang w:val="en-GB"/>
        </w:rPr>
      </w:pPr>
      <w:r w:rsidRPr="01097222">
        <w:rPr>
          <w:lang w:val="en-GB"/>
        </w:rPr>
        <w:t>This structure has direct consequences for decision-making speed. Concentrated founder control as embodied by Wang structurally enables rapid, unilateral strategic decisions without the consensus requirements of joint-venture boards or state-owned enterprise oversight (Zhang et al., 2025). Strategic decisions including the complete exit from internal combustion engine (ICE) production in 2022, the establishment of BYD Semiconductor as an independent subsidiary, and the formal restructuring of component divisions into the FinDreams Group were implemented unilaterally, without external shareholder approval or political authorization (BYD, 2025; Wang et al., 2022). Zhang et al. (2025) provide empirical support for this mechanism: founder control in Chinese high-tech firms promotes breakthrough innovation because it shields against short-term capital market pressure and concentrates technical expertise with decision-making authority. Wang Chuanfu's background as a trained chemist corresponds to the ideal type of founder-technologist identified in the paper.</w:t>
      </w:r>
    </w:p>
    <w:p w:rsidRPr="00EB15FA" w:rsidR="5243E1A9" w:rsidP="5243E1A9" w:rsidRDefault="01097222" w14:paraId="04888FB5" w14:textId="3ECA4737">
      <w:pPr>
        <w:pStyle w:val="Grundtext"/>
        <w:rPr>
          <w:lang w:val="en-GB"/>
        </w:rPr>
      </w:pPr>
      <w:r w:rsidRPr="01097222">
        <w:rPr>
          <w:lang w:val="en-GB"/>
        </w:rPr>
        <w:lastRenderedPageBreak/>
        <w:t>A key advantage arises from this ownership structure: because Wang Chuanfu retains control and no broad shareholder base demands short-term profit distributions, BYD can consistently reinvest in long-term projects a discipline that would be difficult to sustain under dispersed ownership with quarterly earnings pressure. BYD's long-term capital allocation reflects a consistent prioritisation of technological capability over short-term profit distribution. In 2024, BYD invested approximately RMB 54.2 billion in research and development, a year-on-year increase of 35.7% exceeding net profit of RMB 40.25 billion by a factor of 1.3 (BYD, 2025). This pattern persisted into 2025, when R&amp;D expenditure of RMB 63.4 billion again exceeded net profit of RMB 32.6 billion (BYD, 2026). Because founder ownership concentrates control and aligns managerial incentives directly with shareholder interests, it eliminates the principal-agent conflict inherent in externally managed firms, a governance quality that capital markets recognise and reward with higher firm value (Jensen &amp; Meckling, 1976).</w:t>
      </w:r>
    </w:p>
    <w:p w:rsidRPr="00EB15FA" w:rsidR="7E4F3397" w:rsidP="1B5A23B8" w:rsidRDefault="01097222" w14:paraId="1FB2B1E0" w14:textId="04BC4E7C">
      <w:pPr>
        <w:pStyle w:val="berschrift2"/>
        <w:tabs>
          <w:tab w:val="clear" w:pos="851"/>
        </w:tabs>
        <w:rPr>
          <w:color w:val="000000" w:themeColor="text1"/>
          <w:lang w:val="en-GB"/>
        </w:rPr>
      </w:pPr>
      <w:bookmarkStart w:name="_Toc233418749" w:id="8"/>
      <w:r w:rsidRPr="01097222">
        <w:rPr>
          <w:lang w:val="en-GB"/>
        </w:rPr>
        <w:t>2.3 Geely: M&amp;A-Driven Private Governance</w:t>
      </w:r>
      <w:bookmarkEnd w:id="8"/>
    </w:p>
    <w:p w:rsidR="01097222" w:rsidP="01097222" w:rsidRDefault="01097222" w14:paraId="5E4E9826" w14:textId="2E2992E3">
      <w:pPr>
        <w:pStyle w:val="Grundtext"/>
        <w:rPr>
          <w:rFonts w:ascii="-webkit-standard" w:hAnsi="-webkit-standard" w:eastAsia="-webkit-standard" w:cs="-webkit-standard"/>
          <w:color w:val="000000" w:themeColor="text1"/>
          <w:szCs w:val="24"/>
          <w:lang w:val="en-GB"/>
        </w:rPr>
      </w:pPr>
      <w:r w:rsidRPr="01097222">
        <w:rPr>
          <w:lang w:val="en-GB"/>
        </w:rPr>
        <w:t>Geely's governance model represents a third distinct archetype in Chinese automotive development: a privately held conglomerate that deploys cross-border M&amp;A as its primary capability-building mechanism. Zhejiang Geely Holding Group (ZGH) is wholly owned by founder and chairman Li Shufu, who retains sole private ownership of the unlisted apex entity. His aggregate attributable interest in the publicly listed Geely Automobile Holdings (HK: 0175) is held through two vehicles: Geely Holding, which holds 39.20% of issued share capital, and Proper Glory Holding Inc., which holds a further 25.24%, giving the two vehicles a combined interest of approximately 64.4% as at 31 December 2024 (Geely, 2025a). Li Shufu's personal attributable interest, calculated through his partial ownership of these holding companies, amounts to approximately 41% of issued share capital. This concentrated founder-ownership structure, unencumbered by state committee approval processes or joint-venture partner consent, confers the strategic agility to execute rapid, large-scale foreign acquisitions (Alvstam &amp; Ivarsson, 2014).</w:t>
      </w:r>
    </w:p>
    <w:p w:rsidRPr="00EB15FA" w:rsidR="225135C9" w:rsidP="225135C9" w:rsidRDefault="01097222" w14:paraId="4AD9E353" w14:textId="6DB68F17">
      <w:pPr>
        <w:pStyle w:val="Grundtext"/>
      </w:pPr>
      <w:r w:rsidRPr="01097222">
        <w:rPr>
          <w:lang w:val="en-GB"/>
        </w:rPr>
        <w:t>Luo and Tung’s (2007) springboard perspective provides the appropriate theoretical anchor: emerging-market firms use cross-border acquisitions of developed-market assets as springboards to overcome latecomer disadvantages in technology, brands, and management competence. ZGH has operationalised this logic across a sequenced portfolio of transactions: the RMB 10.2 billion acquisition of Volvo Cars from Ford Motor Company in 2010 (Balcet et al., 2012); the acquisition of LEVC (London Electric Vehicle Company) in 2013; a 51% controlling stake in Lotus Cars in May 2017; and the formation of a 50:50 joint venture with Mercedes-Benz for the Smart.</w:t>
      </w:r>
    </w:p>
    <w:p w:rsidRPr="00EB15FA" w:rsidR="225135C9" w:rsidP="225135C9" w:rsidRDefault="01097222" w14:paraId="42585EF5" w14:textId="40C98D4B">
      <w:pPr>
        <w:pStyle w:val="Grundtext"/>
      </w:pPr>
      <w:r w:rsidRPr="01097222">
        <w:rPr>
          <w:lang w:val="en-GB"/>
        </w:rPr>
        <w:lastRenderedPageBreak/>
        <w:t>The governance challenge of administering this multi-brand portfolio is resolved through differentiated integration rather than centralised control. Zheng et al. (2022) document how Geely managed the Volvo relationship through four sequential stages — distancing, balancing, building, and diversifying — driven by legitimacy pressures from both host-country stakeholders and acquired-firm employees. This arm's-length philosophy preserved Volvo's engineering culture while enabling capability transfer, most concretely through the jointly developed Compact Module Architecture (CMA) platform (Alvstam &amp; Ivarsson, 2020); analogous logic grants Lotus its British performance identity and the Smart JV formally co-equal board representation.</w:t>
      </w:r>
    </w:p>
    <w:p w:rsidRPr="00EB15FA" w:rsidR="225135C9" w:rsidP="225135C9" w:rsidRDefault="01097222" w14:paraId="0C543C27" w14:textId="20DEE5A6">
      <w:pPr>
        <w:pStyle w:val="Grundtext"/>
        <w:rPr>
          <w:lang w:val="en-GB"/>
        </w:rPr>
      </w:pPr>
      <w:r w:rsidRPr="01097222">
        <w:rPr>
          <w:lang w:val="en-GB"/>
        </w:rPr>
        <w:t>Geely’s approach trades the cost efficiency of vertical ownership for the speed of strategic asset acquisition and the international legitimacy conferred by established Western brands.</w:t>
      </w:r>
    </w:p>
    <w:p w:rsidRPr="00EB15FA" w:rsidR="6400E516" w:rsidP="6400E516" w:rsidRDefault="755EC630" w14:paraId="75F0823D" w14:textId="64E213B1">
      <w:pPr>
        <w:pStyle w:val="berschrift2"/>
        <w:ind w:left="720"/>
        <w:rPr>
          <w:lang w:val="en-GB"/>
        </w:rPr>
      </w:pPr>
      <w:bookmarkStart w:name="_Toc233418750" w:id="9"/>
      <w:r w:rsidRPr="00EB15FA">
        <w:rPr>
          <w:lang w:val="en-GB"/>
        </w:rPr>
        <w:t>2.4 Comparative Synthesis: Who Controls, and What They Optimize</w:t>
      </w:r>
      <w:bookmarkEnd w:id="9"/>
    </w:p>
    <w:p w:rsidRPr="00EB15FA" w:rsidR="1B5A23B8" w:rsidP="1B5A23B8" w:rsidRDefault="755EC630" w14:paraId="21F505A2" w14:textId="6D80AE63">
      <w:pPr>
        <w:pStyle w:val="Grundtext"/>
        <w:rPr>
          <w:lang w:val="en-GB"/>
        </w:rPr>
      </w:pPr>
      <w:r w:rsidRPr="00EB15FA">
        <w:rPr>
          <w:lang w:val="en-GB"/>
        </w:rPr>
        <w:t>The three models differ fundamentally in who controls the firm and what that controller optimizes. SAIC's governance subjects capital allocation to a dual principal: Shanghai SASAC pursues state-directed objectives alongside shareholder value, while the formally codified Party leadership mandate extends political control beyond ownership into strategic decisions (Shleifer &amp; Vishny, 1994). Megginson and Netter (2001) establish that mixed-ownership structures systematically underperform privately governed peers; Fan et al. (2007) quantify the cost at approximately 18% in three-year post-IPO returns for politically connected Chinese firms. Neither BYD nor Geely faces this constraint: both operate under private founder ownership with a commercial objective function, enabling the unilateral strategic decisions documented in Sections 2.2 and 2.3.</w:t>
      </w:r>
    </w:p>
    <w:p w:rsidRPr="00EB15FA" w:rsidR="1B5A23B8" w:rsidP="1B5A23B8" w:rsidRDefault="01097222" w14:paraId="022EC166" w14:textId="6D7F1581">
      <w:pPr>
        <w:pStyle w:val="Grundtext"/>
        <w:rPr>
          <w:lang w:val="en-GB"/>
        </w:rPr>
      </w:pPr>
      <w:r w:rsidRPr="01097222">
        <w:rPr>
          <w:lang w:val="en-GB"/>
        </w:rPr>
        <w:t>Within the private models, governance complexity distinguishes the two. BYD's concentrated founder control eliminates the principal-agent conflict between ownership and management (Jensen &amp; Meckling, 1976), producing the fastest decision cycle of the three firms. Geely achieves comparable acquisition agility at the apex level but introduces coordination costs across a multi-brand portfolio operating under differentiated governance arrangements (Zheng et al., 2022). The EU countervailing duties translate this hierarchy into a measurable trade variable 35.3% on state-governed SAIC against 17.0% on BYD and 18.8% on Geely confirming that in globally contested industries, governance structure is no longer merely an internal organisational choice but a first-order determinant of competitive position (European Commission, 2024).</w:t>
      </w:r>
    </w:p>
    <w:p w:rsidRPr="00EB15FA" w:rsidR="1B5A23B8" w:rsidP="1B5A23B8" w:rsidRDefault="1B5A23B8" w14:paraId="1581BEC3" w14:textId="2694B69B">
      <w:pPr>
        <w:pStyle w:val="Grundtext"/>
        <w:rPr>
          <w:lang w:val="en-GB"/>
        </w:rPr>
      </w:pPr>
    </w:p>
    <w:p w:rsidRPr="00EB15FA" w:rsidR="00A97479" w:rsidP="7E4F3397" w:rsidRDefault="755EC630" w14:paraId="2923B5D9" w14:textId="6811AB3B">
      <w:pPr>
        <w:pStyle w:val="berschrift1"/>
        <w:pageBreakBefore w:val="0"/>
        <w:rPr>
          <w:lang w:val="en-GB"/>
        </w:rPr>
      </w:pPr>
      <w:bookmarkStart w:name="_Toc233418751" w:id="10"/>
      <w:r w:rsidRPr="00EB15FA">
        <w:rPr>
          <w:lang w:val="en-GB"/>
        </w:rPr>
        <w:lastRenderedPageBreak/>
        <w:t>3. Financing</w:t>
      </w:r>
      <w:bookmarkEnd w:id="10"/>
    </w:p>
    <w:p w:rsidRPr="00EB15FA" w:rsidR="5243E1A9" w:rsidP="5243E1A9" w:rsidRDefault="755EC630" w14:paraId="6904D0D0" w14:textId="3B29BFBF">
      <w:pPr>
        <w:pStyle w:val="berschrift2"/>
        <w:rPr>
          <w:lang w:val="en-GB"/>
        </w:rPr>
      </w:pPr>
      <w:bookmarkStart w:name="_Toc233418752" w:id="11"/>
      <w:r w:rsidRPr="00EB15FA">
        <w:rPr>
          <w:lang w:val="en-GB"/>
        </w:rPr>
        <w:t>3.1 SAIC Motor: The JV Capital Model and Its Structural Limits</w:t>
      </w:r>
      <w:bookmarkEnd w:id="11"/>
    </w:p>
    <w:p w:rsidRPr="00EB15FA" w:rsidR="5F305800" w:rsidP="5F305800" w:rsidRDefault="755EC630" w14:paraId="102B2E35" w14:textId="65C78B01">
      <w:pPr>
        <w:pStyle w:val="Grundtext"/>
        <w:rPr>
          <w:lang w:val="en-GB"/>
        </w:rPr>
      </w:pPr>
      <w:r w:rsidRPr="00EB15FA">
        <w:rPr>
          <w:lang w:val="en-GB"/>
        </w:rPr>
        <w:t>SAIC Motor's historical financing model was capital-light by design. Under China's quid pro quo policy, foreign automakers were required to form 50/50 joint ventures to gain market access, obligating partners such as Volkswagen and General Motors to share costs and risks (Holmes et al., 2015). Because the foreign partners contributed core technology, vehicle platforms, and brands, SAIC earned stable equity income for decades without funding proprietary vehicle development of its own. The arrangement also delivered scale: in 2024, SAIC sold 4.0 million vehicles, a volume that independent development alone could not have built within the same timeframe (SAIC Motor, 2025). That scale, however, had long rested on JV brands, whose contribution is now receding as own-brand vehicles approach 60% of sales (SAIC Motor, 2025).</w:t>
      </w:r>
    </w:p>
    <w:p w:rsidRPr="00EB15FA" w:rsidR="1B5A23B8" w:rsidP="1B5A23B8" w:rsidRDefault="01097222" w14:paraId="219618D2" w14:textId="420A63BA">
      <w:pPr>
        <w:pStyle w:val="Grundtext"/>
        <w:rPr>
          <w:lang w:val="en-GB"/>
        </w:rPr>
      </w:pPr>
      <w:r w:rsidRPr="01097222">
        <w:rPr>
          <w:lang w:val="en-GB"/>
        </w:rPr>
        <w:t>Yet these rents came at a financing cost. The steady JV dividends plausibly reduced the pressure to reinvest retained earnings into proprietary R&amp;D, channelling capital toward distribution rather than independent vehicle development (Howell, 2018). This capital-allocation pattern left SAIC structurally exposed once the JV income itself began to erode.</w:t>
      </w:r>
    </w:p>
    <w:p w:rsidRPr="00EB15FA" w:rsidR="1B5A23B8" w:rsidP="1B5A23B8" w:rsidRDefault="01097222" w14:paraId="6E5CA66A" w14:textId="3FBE8167">
      <w:pPr>
        <w:pStyle w:val="Grundtext"/>
        <w:rPr>
          <w:lang w:val="en-GB"/>
        </w:rPr>
      </w:pPr>
      <w:r w:rsidRPr="01097222">
        <w:rPr>
          <w:lang w:val="en-GB"/>
        </w:rPr>
        <w:t>The structural vulnerability became apparent in 2024. SAIC-GM's annual sales collapsed by 56.54% to 435,007 units, triggering large impairment charges that sharply reduced SAIC's investment income from the joint venture. Total operating revenue declined by 15.73% to RMB 627.59 billion, reported net profit plummeted 88.19% to RMB 1.67 billion, and net profit excluding non-recurring items was negative at RMB 5.41 billion. Weighted average return on equity (ROE) fell to 0.58%, its lowest level in recent years, down from 4.98% in 2023 and 5.84% in 2022 (SAIC Motor, 2025). SAIC remained contractually bound to absorb these losses while lacking the operational control to restructure the foreign-led entities. SAIC reported a headline recovery in 2025, with net profit rising to RMB 10.11 billion, but this largely reflects the non-recurrence of the prior year's impairments. Net profit excluding non-recurring items recovered to RMB 7.42 billion, still below the 2023 level of RMB 10.04 billion, and weighted average ROE reached only 3.43% (4.98% in 2023), indicating financial stabilisation rather than a structural recovery of the JV-centric business model (SAIC Motor, 2026).</w:t>
      </w:r>
    </w:p>
    <w:p w:rsidR="01097222" w:rsidP="01097222" w:rsidRDefault="01097222" w14:paraId="4FB5ABD0" w14:textId="30C7C99F">
      <w:pPr>
        <w:pStyle w:val="Grundtext"/>
      </w:pPr>
      <w:r w:rsidRPr="01097222">
        <w:rPr>
          <w:lang w:val="en-GB"/>
        </w:rPr>
        <w:t xml:space="preserve">A second dimension of SAIC's financing dependence is its reliance on state-mediated capital, formally quantified by the European Commission's 2024 anti-subsidy investigation. The Commission imposed on SAIC the highest countervailing duty among the three firms (Section 2.4), after documenting extensive preferential financing through state-backed loans, </w:t>
      </w:r>
      <w:r w:rsidRPr="01097222">
        <w:rPr>
          <w:lang w:val="en-GB"/>
        </w:rPr>
        <w:lastRenderedPageBreak/>
        <w:t>bonds, and asset-backed securities, partly on the basis of "facts available," since the group withheld key financing information (European Commission, 2024). The differential serves as a regulatory indicator of SAIC's disproportionate reliance on state support relative to its private-sector peers.</w:t>
      </w:r>
    </w:p>
    <w:p w:rsidRPr="00EB15FA" w:rsidR="5243E1A9" w:rsidP="5243E1A9" w:rsidRDefault="755EC630" w14:paraId="28D58C2F" w14:textId="0399CFFC">
      <w:pPr>
        <w:pStyle w:val="berschrift2"/>
        <w:rPr>
          <w:lang w:val="en-GB"/>
        </w:rPr>
      </w:pPr>
      <w:bookmarkStart w:name="_Toc233418753" w:id="12"/>
      <w:r w:rsidRPr="00EB15FA">
        <w:rPr>
          <w:lang w:val="en-GB"/>
        </w:rPr>
        <w:t>3.2 BYD: Vertical Integration Financing</w:t>
      </w:r>
      <w:bookmarkEnd w:id="12"/>
    </w:p>
    <w:p w:rsidRPr="00EB15FA" w:rsidR="5243E1A9" w:rsidP="5243E1A9" w:rsidRDefault="01097222" w14:paraId="727CCD65" w14:textId="11963E0E">
      <w:pPr>
        <w:pStyle w:val="Grundtext"/>
        <w:rPr>
          <w:lang w:val="en-GB"/>
        </w:rPr>
      </w:pPr>
      <w:r w:rsidRPr="01097222">
        <w:rPr>
          <w:lang w:val="en-GB"/>
        </w:rPr>
        <w:t>BYD's financing model differs fundamentally from both SAIC's JV-dependent capital structure (Section 3.1) and Geely's acquisition leverage (Section 3.3): the company funds its expansion primarily from ongoing operations. In fiscal year 2024, BYD generated operating cash flow of RMB 133.5 billion on revenues of RMB 777.1 billion (+29% year-on-year) and net profit of RMB 40.25 billion (+34%) (BYD, 2025). Cash reserves stood at RMB 154.9 billion at year-end, while interest-bearing liabilities declined to RMB 28.58 billion representing only 4.9% of total liabilities (BYD, 2025). Internal financing is supplemented by state subsidies, which amounted to RMB 10.41 billion in 2024, equivalent to approximately 26% of annual net profit (BYD, 2025).</w:t>
      </w:r>
    </w:p>
    <w:p w:rsidRPr="00EB15FA" w:rsidR="5243E1A9" w:rsidP="5243E1A9" w:rsidRDefault="01097222" w14:paraId="06FADD2C" w14:textId="74BEFC39">
      <w:pPr>
        <w:pStyle w:val="Grundtext"/>
        <w:rPr>
          <w:lang w:val="en-GB"/>
        </w:rPr>
      </w:pPr>
      <w:r w:rsidRPr="01097222">
        <w:rPr>
          <w:lang w:val="en-GB"/>
        </w:rPr>
        <w:t>The central advantage of this model lies in independence from capital markets. Since BYD does not need to finance its investments through external debt or equity issuances, there is no pressure to prioritise short-term profitable projects over long-term research initiatives. In 2024 alone, R&amp;D expenditures of RMB 54.2 billion exceeded annual net profit of RMB 40.25 billion, a structural reinvestment pattern that would be difficult to sustain under dispersed ownership with quarterly earnings pressure (BYD, 2025; Zhang et al., 2025). A further structural strength is margin resilience: gross margin rose to a record 19.4% in 2024 despite intense price competition in the Chinese automotive market. BYD's financial statements confirm this directly: vertical integration has steadily expanded research capacity while reducing supplier dependence, generating an internal cash flow base sufficient to fund investment without recourse to external debt (BYD, 2025). The resulting net cash position eliminates significant interest obligations, conferring a liquidity buffer that externally financed competitors structurally cannot replicate.</w:t>
      </w:r>
    </w:p>
    <w:p w:rsidRPr="00EB15FA" w:rsidR="5243E1A9" w:rsidP="01097222" w:rsidRDefault="01097222" w14:paraId="285B67C3" w14:textId="24F6AD98">
      <w:pPr>
        <w:pStyle w:val="Grundtext"/>
        <w:rPr>
          <w:lang w:val="en-GB"/>
        </w:rPr>
      </w:pPr>
      <w:r w:rsidRPr="01097222">
        <w:rPr>
          <w:lang w:val="en-GB"/>
        </w:rPr>
        <w:t xml:space="preserve">However, the model has structural limits. First, growth speed is constrained by internally generated liquidity. In the early growth phase, BYD depended on external capital: in 2008, Berkshire Hathaway acquired approximately a 10% stake, providing BYD with access to international capital and reputation (BYD, 2025; Whitfield &amp; Wuttke, 2026). Second, subsidy dependence carries political risk: state subsidies currently amount to approximately one quarter of net profit and are tied to the continuation of Chinese industrial policy (BYD, 2025). A reduction or elimination of these funds would immediately constrain investment capacity. This risk should be qualified, however: Jiang and Xu (2023) show, based on 196 </w:t>
      </w:r>
      <w:r w:rsidRPr="01097222">
        <w:rPr>
          <w:lang w:val="en-GB"/>
        </w:rPr>
        <w:lastRenderedPageBreak/>
        <w:t>Chinese NEV companies, that state subsidies primarily increase the quantity of innovations rather than their quality. BYD's structural innovation depth, sustained by vertical integration and proprietary R&amp;D capabilities, would remain largely intact in the event of a subsidy reduction. Third, and most fundamentally, the reliability of a cash-flow-based model depends on stable operational profitability, making it a limited tool for valuing companies in dynamic, high-growth phases.</w:t>
      </w:r>
    </w:p>
    <w:p w:rsidRPr="00EB15FA" w:rsidR="7E4F3397" w:rsidP="7E4F3397" w:rsidRDefault="755EC630" w14:paraId="6BDCC7E7" w14:textId="537E04C3">
      <w:pPr>
        <w:pStyle w:val="berschrift2"/>
        <w:spacing w:before="300" w:after="80"/>
        <w:rPr>
          <w:color w:val="000000" w:themeColor="text1"/>
          <w:lang w:val="en-GB"/>
        </w:rPr>
      </w:pPr>
      <w:bookmarkStart w:name="_Toc233418754" w:id="13"/>
      <w:r w:rsidRPr="00EB15FA">
        <w:rPr>
          <w:color w:val="000000" w:themeColor="text1"/>
          <w:lang w:val="en-GB"/>
        </w:rPr>
        <w:t>3.3 Geely: Acquisition Financing</w:t>
      </w:r>
      <w:bookmarkEnd w:id="13"/>
    </w:p>
    <w:p w:rsidRPr="00EB15FA" w:rsidR="225135C9" w:rsidP="01097222" w:rsidRDefault="01097222" w14:paraId="6C56C5D8" w14:textId="43470252">
      <w:pPr>
        <w:pStyle w:val="Grundtext"/>
        <w:rPr>
          <w:highlight w:val="yellow"/>
          <w:lang w:val="en-GB"/>
        </w:rPr>
      </w:pPr>
      <w:r w:rsidRPr="01097222">
        <w:rPr>
          <w:lang w:val="en-GB"/>
        </w:rPr>
        <w:t xml:space="preserve">The Volvo acquisition of 2010 represents the paradigm case of leveraged, state-assisted cross-border acquisition financing in Chinese automotive history. Balcet et al. (2012) document the headline deal structure: ZGH paid RMB 10.2 </w:t>
      </w:r>
      <w:r w:rsidRPr="01097222">
        <w:rPr>
          <w:szCs w:val="24"/>
          <w:lang w:val="en-GB"/>
        </w:rPr>
        <w:t>billion</w:t>
      </w:r>
      <w:r w:rsidRPr="01097222">
        <w:rPr>
          <w:lang w:val="en-GB"/>
        </w:rPr>
        <w:t xml:space="preserve"> for 100% of Volvo Cars, including a RMB 1.35 billion financing contribution from Ford, with the balance drawn from a three-party coalition of Chinese entities that collectively provided RMB 7.45 billion (Beijing Geely Kaisheng International Investment Co., Daqing State Owned Assets Co., and Shanghai Jiaerwo Co.), and a further RMB 1.35 billion from China Construction Bank (London) (Balcet et al., 2012). The broader financing coalition has been reported in contemporaneous accounts to have included additional loans from Chinese state banks. Group debt increased substantially between 2009 and 2010, pushing the debt-to-capital ratio well above the industry average, while ZGH simultaneously absorbed Volvo’s pre-existing obligations.</w:t>
      </w:r>
    </w:p>
    <w:p w:rsidR="01097222" w:rsidP="01097222" w:rsidRDefault="01097222" w14:paraId="1597CC04" w14:textId="48CCC2E9">
      <w:pPr>
        <w:pStyle w:val="Grundtext"/>
        <w:rPr>
          <w:szCs w:val="24"/>
          <w:lang w:val="en-GB"/>
        </w:rPr>
      </w:pPr>
      <w:r w:rsidRPr="01097222">
        <w:rPr>
          <w:lang w:val="en-GB"/>
        </w:rPr>
        <w:t>The strategic logic was speed. Organic development of equivalent brand, platform, and market assets would have required decades; the acquisition compressed that timeline to a single transaction. The success of this strategy is evidenced by Volvo Car AB’s listing on Nasdaq Stockholm, where ZGH continues to maintain a significant majority interest (Geely, 2025a). Longitudinal analysis of the post-acquisition integration through 2021 confirms that the partnering approach allowed the manifestation of successful synergies and the creation of shared strategic assets (Zheng et al., 2022).</w:t>
      </w:r>
    </w:p>
    <w:p w:rsidR="01097222" w:rsidP="01097222" w:rsidRDefault="01097222" w14:paraId="7EEC59B5" w14:textId="7A163D9C">
      <w:pPr>
        <w:pStyle w:val="Grundtext"/>
      </w:pPr>
      <w:r w:rsidRPr="01097222">
        <w:rPr>
          <w:lang w:val="en-GB"/>
        </w:rPr>
        <w:t>Geely's leverage-for-speed approach carries the highest financing risk of the three models. Several subsidiaries, including Polestar and Lotus Technology, are recording significant losses, creating contingent liabilities at ZGH group level, while group-level debt-servicing capacity remains structurally dependent on Volvo's sustained profitability (Geely, 2025a).</w:t>
      </w:r>
    </w:p>
    <w:p w:rsidRPr="00EB15FA" w:rsidR="71949161" w:rsidP="71949161" w:rsidRDefault="755EC630" w14:paraId="6F867635" w14:textId="7D750EB9">
      <w:pPr>
        <w:pStyle w:val="berschrift2"/>
        <w:ind w:left="720"/>
        <w:rPr>
          <w:lang w:val="en-GB"/>
        </w:rPr>
      </w:pPr>
      <w:bookmarkStart w:name="_Toc233418755" w:id="14"/>
      <w:r w:rsidRPr="00EB15FA">
        <w:rPr>
          <w:lang w:val="en-GB"/>
        </w:rPr>
        <w:t>3.4 Comparative Synthesis: Risk Allocation Across the Three Models</w:t>
      </w:r>
      <w:bookmarkEnd w:id="14"/>
    </w:p>
    <w:p w:rsidRPr="00EB15FA" w:rsidR="71949161" w:rsidP="01097222" w:rsidRDefault="01097222" w14:paraId="42FAEAB6" w14:textId="544CF190">
      <w:pPr>
        <w:pStyle w:val="Grundtext"/>
        <w:rPr>
          <w:lang w:val="en-GB"/>
        </w:rPr>
      </w:pPr>
      <w:r w:rsidRPr="01097222">
        <w:rPr>
          <w:lang w:val="en-GB"/>
        </w:rPr>
        <w:t xml:space="preserve">The three financing models differ structurally in their primary capital source, risk allocation, and investment incentives. SAIC's historical JV model externalised capital risk by splitting equity 50/50 with Western partners, enabling rapid capacity scaling without proportionate balance-sheet exposure but the same design made R&amp;D autonomy structurally impossible </w:t>
      </w:r>
      <w:r w:rsidRPr="01097222">
        <w:rPr>
          <w:lang w:val="en-GB"/>
        </w:rPr>
        <w:lastRenderedPageBreak/>
        <w:t>and created dependency on partner profitability that collapsed once SAIC-GM's sales fell 56.54% in FY2024 (SAIC Motor, 2025). BYD's self-financing model keeps investment decisions entirely internal: R&amp;D expenditure of RMB 54.2 billion in FY2024 exceeded net profit of RMB 40.25 billion, a discipline that dispersed ownership with quarterly earnings pressure would structurally resist (BYD, 2025). Geely's acquisition model trades financial stability for capability speed leveraging brand equity and platform access from Volvo and Lynk &amp; Co at the cost of rising gearing, which reached 19.8% by end-FY2025 (Geely Automobile Holdings, 2026).</w:t>
      </w:r>
    </w:p>
    <w:p w:rsidR="01097222" w:rsidP="01097222" w:rsidRDefault="01097222" w14:paraId="0029A633" w14:textId="30CE1215">
      <w:pPr>
        <w:pStyle w:val="Grundtext"/>
        <w:rPr>
          <w:szCs w:val="24"/>
          <w:lang w:val="en-GB"/>
        </w:rPr>
      </w:pPr>
      <w:r w:rsidRPr="01097222">
        <w:rPr>
          <w:lang w:val="en-GB"/>
        </w:rPr>
        <w:t>The comparative data reveal two significant cross-sectional divergences among China’s leading automotive groups. Regarding return on equity (ROE), BYD’s 21.7% in FY2024, contrasted with SAIC’s 0.58% and Geely’s 19.4%, reflects the efficiency advantage of private governance models when market demand is favourable. However, the compression of BYD's ROE to 13.2% in FY2025 under intense margin pressure highlights the sector's sensitivity to the price cycle.</w:t>
      </w:r>
    </w:p>
    <w:p w:rsidR="01097222" w:rsidP="01097222" w:rsidRDefault="01097222" w14:paraId="51901709" w14:textId="39900E4F">
      <w:pPr>
        <w:pStyle w:val="Grundtext"/>
        <w:rPr>
          <w:szCs w:val="24"/>
          <w:lang w:val="en-GB"/>
        </w:rPr>
      </w:pPr>
      <w:r w:rsidRPr="01097222">
        <w:rPr>
          <w:lang w:val="en-GB"/>
        </w:rPr>
        <w:t>On the gearing trajectory, both BYD and Geely moved toward increased debt positions in FY2025 to fund strategic growth. Specifically, Geely’s gearing ratio reached an interim peak of 22.2% in H1 2025, driven by the approximately USD 1.26 billion (RMB 9.1 billion) ZEEKR consolidation of Lynk &amp; Co completed in February 2025. The ratio subsequently settled at 19.8% by the end of FY2025, as the group’s strong operating cash flow of RMB 47.3 billion provided the necessary headroom to support the leveraged balance sheet.</w:t>
      </w:r>
    </w:p>
    <w:p w:rsidR="01097222" w:rsidP="01097222" w:rsidRDefault="01097222" w14:paraId="3F056DB5" w14:textId="67E5CAC3">
      <w:pPr>
        <w:pStyle w:val="Grundtext"/>
        <w:rPr>
          <w:szCs w:val="24"/>
          <w:lang w:val="en-GB"/>
        </w:rPr>
      </w:pPr>
      <w:r w:rsidRPr="01097222">
        <w:rPr>
          <w:lang w:val="en-GB"/>
        </w:rPr>
        <w:t>While private governance models (such as those of BYD and Geely) historically generate structurally higher returns than state-controlled firms like SAIC, the FY2025 gearing shift indicates that self-financing resilience is not unconditional. It remains dependent on the robust operating margins required to service the debt accrued during rapid, acquisition-led expansions.</w:t>
      </w:r>
    </w:p>
    <w:p w:rsidRPr="00EB15FA" w:rsidR="225135C9" w:rsidP="01097222" w:rsidRDefault="225135C9" w14:paraId="3F58DDC2" w14:textId="45D2B26E">
      <w:pPr>
        <w:pStyle w:val="Grundtext"/>
        <w:spacing w:after="0"/>
        <w:rPr>
          <w:b/>
          <w:bCs/>
          <w:szCs w:val="24"/>
          <w:lang w:val="en-GB"/>
        </w:rPr>
      </w:pPr>
    </w:p>
    <w:p w:rsidRPr="00EB15FA" w:rsidR="225135C9" w:rsidP="225135C9" w:rsidRDefault="225135C9" w14:paraId="0F74FAE6" w14:textId="10690CEF">
      <w:pPr>
        <w:pStyle w:val="Grundtext"/>
        <w:spacing w:after="0"/>
        <w:rPr>
          <w:b/>
          <w:bCs/>
          <w:lang w:val="en-GB"/>
        </w:rPr>
      </w:pPr>
    </w:p>
    <w:p w:rsidRPr="00EB15FA" w:rsidR="225135C9" w:rsidP="225135C9" w:rsidRDefault="225135C9" w14:paraId="1E001190" w14:textId="17EAB96C">
      <w:pPr>
        <w:pStyle w:val="Grundtext"/>
        <w:spacing w:after="0"/>
        <w:rPr>
          <w:b/>
          <w:bCs/>
          <w:lang w:val="en-GB"/>
        </w:rPr>
      </w:pPr>
    </w:p>
    <w:p w:rsidRPr="00EB15FA" w:rsidR="225135C9" w:rsidP="225135C9" w:rsidRDefault="225135C9" w14:paraId="799FC880" w14:textId="0AE36352">
      <w:pPr>
        <w:pStyle w:val="Grundtext"/>
        <w:spacing w:after="0"/>
        <w:rPr>
          <w:b/>
          <w:bCs/>
          <w:lang w:val="en-GB"/>
        </w:rPr>
      </w:pPr>
    </w:p>
    <w:p w:rsidR="01097222" w:rsidP="01097222" w:rsidRDefault="01097222" w14:paraId="1B8E2E45" w14:textId="4CD6432C">
      <w:pPr>
        <w:pStyle w:val="Grundtext"/>
        <w:spacing w:after="0"/>
        <w:rPr>
          <w:b/>
          <w:bCs/>
          <w:lang w:val="en-GB"/>
        </w:rPr>
      </w:pPr>
    </w:p>
    <w:p w:rsidR="01097222" w:rsidP="01097222" w:rsidRDefault="01097222" w14:paraId="48180267" w14:textId="4FFD019F">
      <w:pPr>
        <w:pStyle w:val="Grundtext"/>
        <w:spacing w:after="0"/>
        <w:rPr>
          <w:b/>
          <w:bCs/>
          <w:lang w:val="en-GB"/>
        </w:rPr>
      </w:pPr>
    </w:p>
    <w:p w:rsidR="01097222" w:rsidP="01097222" w:rsidRDefault="01097222" w14:paraId="2F306B00" w14:textId="25788217">
      <w:pPr>
        <w:pStyle w:val="Grundtext"/>
        <w:spacing w:after="0"/>
        <w:rPr>
          <w:b/>
          <w:bCs/>
          <w:lang w:val="en-GB"/>
        </w:rPr>
      </w:pPr>
    </w:p>
    <w:p w:rsidRPr="00EB15FA" w:rsidR="225135C9" w:rsidP="225135C9" w:rsidRDefault="225135C9" w14:paraId="441290A1" w14:textId="37050A41">
      <w:pPr>
        <w:pStyle w:val="Grundtext"/>
        <w:spacing w:after="0"/>
        <w:rPr>
          <w:b w:val="1"/>
          <w:bCs w:val="1"/>
          <w:lang w:val="en-GB"/>
        </w:rPr>
      </w:pPr>
    </w:p>
    <w:p w:rsidRPr="00EB15FA" w:rsidR="001C02F3" w:rsidP="6400E516" w:rsidRDefault="755EC630" w14:paraId="099D1691" w14:textId="097D8224">
      <w:pPr>
        <w:pStyle w:val="Grundtext"/>
        <w:spacing w:after="0"/>
        <w:rPr>
          <w:b/>
          <w:bCs/>
          <w:lang w:val="en-GB"/>
        </w:rPr>
      </w:pPr>
      <w:r w:rsidRPr="00EB15FA">
        <w:rPr>
          <w:b/>
          <w:bCs/>
          <w:lang w:val="en-GB"/>
        </w:rPr>
        <w:t>Table 1: Comparative Financial and Structural Profile</w:t>
      </w:r>
    </w:p>
    <w:tbl>
      <w:tblPr>
        <w:tblStyle w:val="Tabellenraster"/>
        <w:tblW w:w="8768" w:type="dxa"/>
        <w:tblLook w:val="04A0" w:firstRow="1" w:lastRow="0" w:firstColumn="1" w:lastColumn="0" w:noHBand="0" w:noVBand="1"/>
      </w:tblPr>
      <w:tblGrid>
        <w:gridCol w:w="1411"/>
        <w:gridCol w:w="1133"/>
        <w:gridCol w:w="1350"/>
        <w:gridCol w:w="916"/>
        <w:gridCol w:w="1133"/>
        <w:gridCol w:w="1133"/>
        <w:gridCol w:w="1692"/>
      </w:tblGrid>
      <w:tr w:rsidRPr="00EB15FA" w:rsidR="6400E516" w:rsidTr="43947502" w14:paraId="12C221FF" w14:textId="77777777">
        <w:trPr>
          <w:trHeight w:val="300"/>
        </w:trPr>
        <w:tc>
          <w:tcPr>
            <w:tcW w:w="1411" w:type="dxa"/>
            <w:vMerge w:val="restart"/>
            <w:tcBorders>
              <w:top w:val="single" w:color="auto" w:sz="8" w:space="0"/>
              <w:left w:val="single" w:color="auto" w:sz="8" w:space="0"/>
              <w:bottom w:val="single" w:color="auto" w:sz="8" w:space="0"/>
              <w:right w:val="single" w:color="auto" w:sz="8" w:space="0"/>
            </w:tcBorders>
            <w:shd w:val="clear" w:color="auto" w:fill="1F3864"/>
            <w:tcMar>
              <w:left w:w="108" w:type="dxa"/>
              <w:right w:w="108" w:type="dxa"/>
            </w:tcMar>
            <w:vAlign w:val="center"/>
          </w:tcPr>
          <w:p w:rsidRPr="00EB15FA" w:rsidR="6400E516" w:rsidP="755EC630" w:rsidRDefault="755EC630" w14:paraId="3519CF82" w14:textId="6CCD457E">
            <w:pPr>
              <w:rPr>
                <w:b/>
                <w:bCs/>
                <w:color w:val="FFFFFF" w:themeColor="background1"/>
                <w:sz w:val="18"/>
                <w:szCs w:val="18"/>
              </w:rPr>
            </w:pPr>
            <w:r w:rsidRPr="00EB15FA">
              <w:rPr>
                <w:b/>
                <w:bCs/>
                <w:color w:val="FFFFFF" w:themeColor="background1"/>
                <w:sz w:val="18"/>
                <w:szCs w:val="18"/>
              </w:rPr>
              <w:t>Metric</w:t>
            </w:r>
          </w:p>
        </w:tc>
        <w:tc>
          <w:tcPr>
            <w:tcW w:w="2483" w:type="dxa"/>
            <w:gridSpan w:val="2"/>
            <w:tcBorders>
              <w:top w:val="single" w:color="auto" w:sz="8" w:space="0"/>
              <w:left w:val="single" w:color="auto" w:sz="8" w:space="0"/>
              <w:bottom w:val="single" w:color="auto" w:sz="8" w:space="0"/>
              <w:right w:val="single" w:color="auto" w:sz="8" w:space="0"/>
            </w:tcBorders>
            <w:shd w:val="clear" w:color="auto" w:fill="1F3864"/>
            <w:tcMar>
              <w:left w:w="108" w:type="dxa"/>
              <w:right w:w="108" w:type="dxa"/>
            </w:tcMar>
            <w:vAlign w:val="center"/>
          </w:tcPr>
          <w:p w:rsidRPr="00EB15FA" w:rsidR="6400E516" w:rsidP="755EC630" w:rsidRDefault="755EC630" w14:paraId="4CF04822" w14:textId="75CB1EC8">
            <w:pPr>
              <w:jc w:val="center"/>
              <w:rPr>
                <w:b/>
                <w:bCs/>
                <w:color w:val="FFFFFF" w:themeColor="background1"/>
                <w:sz w:val="18"/>
                <w:szCs w:val="18"/>
              </w:rPr>
            </w:pPr>
            <w:r w:rsidRPr="00EB15FA">
              <w:rPr>
                <w:b/>
                <w:bCs/>
                <w:color w:val="FFFFFF" w:themeColor="background1"/>
                <w:sz w:val="18"/>
                <w:szCs w:val="18"/>
              </w:rPr>
              <w:t>SAIC Motor</w:t>
            </w:r>
            <w:r w:rsidRPr="00EB15FA" w:rsidR="6400E516">
              <w:br/>
            </w:r>
            <w:r w:rsidRPr="00EB15FA">
              <w:rPr>
                <w:b/>
                <w:bCs/>
                <w:color w:val="FFFFFF" w:themeColor="background1"/>
                <w:sz w:val="18"/>
                <w:szCs w:val="18"/>
              </w:rPr>
              <w:t xml:space="preserve"> (JV / SOE)</w:t>
            </w:r>
          </w:p>
        </w:tc>
        <w:tc>
          <w:tcPr>
            <w:tcW w:w="2049" w:type="dxa"/>
            <w:gridSpan w:val="2"/>
            <w:tcBorders>
              <w:top w:val="single" w:color="auto" w:sz="8" w:space="0"/>
              <w:left w:val="nil"/>
              <w:bottom w:val="single" w:color="auto" w:sz="8" w:space="0"/>
              <w:right w:val="single" w:color="auto" w:sz="8" w:space="0"/>
            </w:tcBorders>
            <w:shd w:val="clear" w:color="auto" w:fill="1F3864"/>
            <w:tcMar>
              <w:left w:w="108" w:type="dxa"/>
              <w:right w:w="108" w:type="dxa"/>
            </w:tcMar>
            <w:vAlign w:val="center"/>
          </w:tcPr>
          <w:p w:rsidRPr="00EB15FA" w:rsidR="6400E516" w:rsidP="755EC630" w:rsidRDefault="755EC630" w14:paraId="2FB1B5E8" w14:textId="1083E9E9">
            <w:pPr>
              <w:jc w:val="center"/>
              <w:rPr>
                <w:b/>
                <w:bCs/>
                <w:color w:val="FFFFFF" w:themeColor="background1"/>
                <w:sz w:val="18"/>
                <w:szCs w:val="18"/>
              </w:rPr>
            </w:pPr>
            <w:r w:rsidRPr="00EB15FA">
              <w:rPr>
                <w:b/>
                <w:bCs/>
                <w:color w:val="FFFFFF" w:themeColor="background1"/>
                <w:sz w:val="18"/>
                <w:szCs w:val="18"/>
              </w:rPr>
              <w:t>BYD</w:t>
            </w:r>
            <w:r w:rsidRPr="00EB15FA" w:rsidR="6400E516">
              <w:br/>
            </w:r>
            <w:r w:rsidRPr="00EB15FA">
              <w:rPr>
                <w:b/>
                <w:bCs/>
                <w:color w:val="FFFFFF" w:themeColor="background1"/>
                <w:sz w:val="18"/>
                <w:szCs w:val="18"/>
              </w:rPr>
              <w:t xml:space="preserve"> (Private / Vertical)</w:t>
            </w:r>
          </w:p>
        </w:tc>
        <w:tc>
          <w:tcPr>
            <w:tcW w:w="2825" w:type="dxa"/>
            <w:gridSpan w:val="2"/>
            <w:tcBorders>
              <w:top w:val="single" w:color="auto" w:sz="8" w:space="0"/>
              <w:left w:val="nil"/>
              <w:bottom w:val="single" w:color="auto" w:sz="8" w:space="0"/>
              <w:right w:val="single" w:color="auto" w:sz="8" w:space="0"/>
            </w:tcBorders>
            <w:shd w:val="clear" w:color="auto" w:fill="1F3864"/>
            <w:tcMar>
              <w:left w:w="108" w:type="dxa"/>
              <w:right w:w="108" w:type="dxa"/>
            </w:tcMar>
            <w:vAlign w:val="center"/>
          </w:tcPr>
          <w:p w:rsidRPr="00EB15FA" w:rsidR="6400E516" w:rsidP="755EC630" w:rsidRDefault="755EC630" w14:paraId="69DEA34C" w14:textId="75FB750B">
            <w:pPr>
              <w:jc w:val="center"/>
              <w:rPr>
                <w:b/>
                <w:bCs/>
                <w:color w:val="FFFFFF" w:themeColor="background1"/>
                <w:sz w:val="18"/>
                <w:szCs w:val="18"/>
              </w:rPr>
            </w:pPr>
            <w:r w:rsidRPr="00EB15FA">
              <w:rPr>
                <w:b/>
                <w:bCs/>
                <w:color w:val="FFFFFF" w:themeColor="background1"/>
                <w:sz w:val="18"/>
                <w:szCs w:val="18"/>
              </w:rPr>
              <w:t>Geely</w:t>
            </w:r>
            <w:r w:rsidRPr="00EB15FA" w:rsidR="6400E516">
              <w:br/>
            </w:r>
            <w:r w:rsidRPr="00EB15FA">
              <w:rPr>
                <w:b/>
                <w:bCs/>
                <w:color w:val="FFFFFF" w:themeColor="background1"/>
                <w:sz w:val="18"/>
                <w:szCs w:val="18"/>
              </w:rPr>
              <w:t xml:space="preserve"> (Private / M&amp;A)</w:t>
            </w:r>
          </w:p>
        </w:tc>
      </w:tr>
      <w:tr w:rsidRPr="00EB15FA" w:rsidR="6400E516" w:rsidTr="43947502" w14:paraId="1C776031" w14:textId="77777777">
        <w:trPr>
          <w:trHeight w:val="300"/>
        </w:trPr>
        <w:tc>
          <w:tcPr>
            <w:tcW w:w="1411" w:type="dxa"/>
            <w:vMerge/>
            <w:tcMar/>
            <w:vAlign w:val="center"/>
          </w:tcPr>
          <w:p w:rsidRPr="00EB15FA" w:rsidR="00D03C60" w:rsidRDefault="00D03C60" w14:paraId="44141355" w14:textId="77777777"/>
        </w:tc>
        <w:tc>
          <w:tcPr>
            <w:tcW w:w="1133" w:type="dxa"/>
            <w:tcBorders>
              <w:top w:val="single" w:color="auto" w:sz="8" w:space="0"/>
              <w:left w:val="nil"/>
              <w:bottom w:val="single" w:color="auto" w:sz="8" w:space="0"/>
              <w:right w:val="single" w:color="auto" w:sz="8" w:space="0"/>
            </w:tcBorders>
            <w:shd w:val="clear" w:color="auto" w:fill="2E5496"/>
            <w:tcMar>
              <w:left w:w="108" w:type="dxa"/>
              <w:right w:w="108" w:type="dxa"/>
            </w:tcMar>
            <w:vAlign w:val="center"/>
          </w:tcPr>
          <w:p w:rsidRPr="00EB15FA" w:rsidR="6400E516" w:rsidP="755EC630" w:rsidRDefault="755EC630" w14:paraId="32162431" w14:textId="5805843C">
            <w:pPr>
              <w:jc w:val="center"/>
              <w:rPr>
                <w:b/>
                <w:bCs/>
                <w:color w:val="FFFFFF" w:themeColor="background1"/>
                <w:sz w:val="16"/>
                <w:szCs w:val="16"/>
              </w:rPr>
            </w:pPr>
            <w:r w:rsidRPr="00EB15FA">
              <w:rPr>
                <w:b/>
                <w:bCs/>
                <w:color w:val="FFFFFF" w:themeColor="background1"/>
                <w:sz w:val="16"/>
                <w:szCs w:val="16"/>
              </w:rPr>
              <w:t>FY2024</w:t>
            </w:r>
          </w:p>
        </w:tc>
        <w:tc>
          <w:tcPr>
            <w:tcW w:w="1350" w:type="dxa"/>
            <w:tcBorders>
              <w:top w:val="nil"/>
              <w:left w:val="single" w:color="auto" w:sz="8" w:space="0"/>
              <w:bottom w:val="single" w:color="auto" w:sz="8" w:space="0"/>
              <w:right w:val="single" w:color="auto" w:sz="8" w:space="0"/>
            </w:tcBorders>
            <w:shd w:val="clear" w:color="auto" w:fill="2E5496"/>
            <w:tcMar>
              <w:left w:w="108" w:type="dxa"/>
              <w:right w:w="108" w:type="dxa"/>
            </w:tcMar>
            <w:vAlign w:val="center"/>
          </w:tcPr>
          <w:p w:rsidRPr="00EB15FA" w:rsidR="6400E516" w:rsidP="755EC630" w:rsidRDefault="755EC630" w14:paraId="27ED41E6" w14:textId="455B42CB">
            <w:pPr>
              <w:jc w:val="center"/>
              <w:rPr>
                <w:b/>
                <w:bCs/>
                <w:color w:val="FFFFFF" w:themeColor="background1"/>
                <w:sz w:val="16"/>
                <w:szCs w:val="16"/>
              </w:rPr>
            </w:pPr>
            <w:r w:rsidRPr="00EB15FA">
              <w:rPr>
                <w:b/>
                <w:bCs/>
                <w:color w:val="FFFFFF" w:themeColor="background1"/>
                <w:sz w:val="16"/>
                <w:szCs w:val="16"/>
              </w:rPr>
              <w:t>FY2025</w:t>
            </w:r>
          </w:p>
        </w:tc>
        <w:tc>
          <w:tcPr>
            <w:tcW w:w="916" w:type="dxa"/>
            <w:tcBorders>
              <w:top w:val="single" w:color="auto" w:sz="8" w:space="0"/>
              <w:left w:val="single" w:color="auto" w:sz="8" w:space="0"/>
              <w:bottom w:val="single" w:color="auto" w:sz="8" w:space="0"/>
              <w:right w:val="single" w:color="auto" w:sz="8" w:space="0"/>
            </w:tcBorders>
            <w:shd w:val="clear" w:color="auto" w:fill="2E5496"/>
            <w:tcMar>
              <w:left w:w="108" w:type="dxa"/>
              <w:right w:w="108" w:type="dxa"/>
            </w:tcMar>
            <w:vAlign w:val="center"/>
          </w:tcPr>
          <w:p w:rsidRPr="00EB15FA" w:rsidR="6400E516" w:rsidP="755EC630" w:rsidRDefault="755EC630" w14:paraId="3A9EF963" w14:textId="5E719D57">
            <w:pPr>
              <w:jc w:val="center"/>
              <w:rPr>
                <w:b/>
                <w:bCs/>
                <w:color w:val="FFFFFF" w:themeColor="background1"/>
                <w:sz w:val="16"/>
                <w:szCs w:val="16"/>
              </w:rPr>
            </w:pPr>
            <w:r w:rsidRPr="00EB15FA">
              <w:rPr>
                <w:b/>
                <w:bCs/>
                <w:color w:val="FFFFFF" w:themeColor="background1"/>
                <w:sz w:val="16"/>
                <w:szCs w:val="16"/>
              </w:rPr>
              <w:t>FY2024</w:t>
            </w:r>
          </w:p>
        </w:tc>
        <w:tc>
          <w:tcPr>
            <w:tcW w:w="1133" w:type="dxa"/>
            <w:tcBorders>
              <w:top w:val="nil"/>
              <w:left w:val="single" w:color="auto" w:sz="8" w:space="0"/>
              <w:bottom w:val="single" w:color="auto" w:sz="8" w:space="0"/>
              <w:right w:val="single" w:color="auto" w:sz="8" w:space="0"/>
            </w:tcBorders>
            <w:shd w:val="clear" w:color="auto" w:fill="2E5496"/>
            <w:tcMar>
              <w:left w:w="108" w:type="dxa"/>
              <w:right w:w="108" w:type="dxa"/>
            </w:tcMar>
            <w:vAlign w:val="center"/>
          </w:tcPr>
          <w:p w:rsidRPr="00EB15FA" w:rsidR="6400E516" w:rsidP="755EC630" w:rsidRDefault="755EC630" w14:paraId="6E291C66" w14:textId="772014DE">
            <w:pPr>
              <w:jc w:val="center"/>
              <w:rPr>
                <w:b/>
                <w:bCs/>
                <w:color w:val="FFFFFF" w:themeColor="background1"/>
                <w:sz w:val="16"/>
                <w:szCs w:val="16"/>
              </w:rPr>
            </w:pPr>
            <w:r w:rsidRPr="00EB15FA">
              <w:rPr>
                <w:b/>
                <w:bCs/>
                <w:color w:val="FFFFFF" w:themeColor="background1"/>
                <w:sz w:val="16"/>
                <w:szCs w:val="16"/>
              </w:rPr>
              <w:t>FY2025</w:t>
            </w:r>
          </w:p>
        </w:tc>
        <w:tc>
          <w:tcPr>
            <w:tcW w:w="1133" w:type="dxa"/>
            <w:tcBorders>
              <w:top w:val="single" w:color="auto" w:sz="8" w:space="0"/>
              <w:left w:val="single" w:color="auto" w:sz="8" w:space="0"/>
              <w:bottom w:val="single" w:color="auto" w:sz="8" w:space="0"/>
              <w:right w:val="single" w:color="auto" w:sz="8" w:space="0"/>
            </w:tcBorders>
            <w:shd w:val="clear" w:color="auto" w:fill="2E5496"/>
            <w:tcMar>
              <w:left w:w="108" w:type="dxa"/>
              <w:right w:w="108" w:type="dxa"/>
            </w:tcMar>
            <w:vAlign w:val="center"/>
          </w:tcPr>
          <w:p w:rsidRPr="00EB15FA" w:rsidR="6400E516" w:rsidP="755EC630" w:rsidRDefault="755EC630" w14:paraId="53B4BC2C" w14:textId="1FB9C9E0">
            <w:pPr>
              <w:jc w:val="center"/>
              <w:rPr>
                <w:b/>
                <w:bCs/>
                <w:color w:val="FFFFFF" w:themeColor="background1"/>
                <w:sz w:val="16"/>
                <w:szCs w:val="16"/>
              </w:rPr>
            </w:pPr>
            <w:r w:rsidRPr="00EB15FA">
              <w:rPr>
                <w:b/>
                <w:bCs/>
                <w:color w:val="FFFFFF" w:themeColor="background1"/>
                <w:sz w:val="16"/>
                <w:szCs w:val="16"/>
              </w:rPr>
              <w:t>FY2024</w:t>
            </w:r>
          </w:p>
        </w:tc>
        <w:tc>
          <w:tcPr>
            <w:tcW w:w="1692" w:type="dxa"/>
            <w:tcBorders>
              <w:top w:val="nil"/>
              <w:left w:val="single" w:color="auto" w:sz="8" w:space="0"/>
              <w:bottom w:val="single" w:color="auto" w:sz="8" w:space="0"/>
              <w:right w:val="single" w:color="auto" w:sz="8" w:space="0"/>
            </w:tcBorders>
            <w:shd w:val="clear" w:color="auto" w:fill="2E5496"/>
            <w:tcMar>
              <w:left w:w="108" w:type="dxa"/>
              <w:right w:w="108" w:type="dxa"/>
            </w:tcMar>
            <w:vAlign w:val="center"/>
          </w:tcPr>
          <w:p w:rsidRPr="00EB15FA" w:rsidR="6400E516" w:rsidP="755EC630" w:rsidRDefault="755EC630" w14:paraId="655CA58D" w14:textId="51DC3F67">
            <w:pPr>
              <w:jc w:val="center"/>
              <w:rPr>
                <w:b/>
                <w:bCs/>
                <w:color w:val="FFFFFF" w:themeColor="background1"/>
                <w:sz w:val="16"/>
                <w:szCs w:val="16"/>
              </w:rPr>
            </w:pPr>
            <w:r w:rsidRPr="00EB15FA">
              <w:rPr>
                <w:b/>
                <w:bCs/>
                <w:color w:val="FFFFFF" w:themeColor="background1"/>
                <w:sz w:val="16"/>
                <w:szCs w:val="16"/>
              </w:rPr>
              <w:t>FY2025</w:t>
            </w:r>
          </w:p>
        </w:tc>
      </w:tr>
      <w:tr w:rsidRPr="00EB15FA" w:rsidR="6400E516" w:rsidTr="43947502" w14:paraId="65A65DD8" w14:textId="77777777">
        <w:trPr>
          <w:trHeight w:val="300"/>
        </w:trPr>
        <w:tc>
          <w:tcPr>
            <w:tcW w:w="1411" w:type="dxa"/>
            <w:tcBorders>
              <w:top w:val="nil"/>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48CB482D" w14:textId="41396434">
            <w:pPr>
              <w:rPr>
                <w:b w:val="1"/>
                <w:bCs w:val="1"/>
                <w:color w:val="000000" w:themeColor="text1"/>
                <w:sz w:val="18"/>
                <w:szCs w:val="18"/>
              </w:rPr>
            </w:pPr>
            <w:r w:rsidRPr="43947502" w:rsidR="43947502">
              <w:rPr>
                <w:b w:val="1"/>
                <w:bCs w:val="1"/>
                <w:color w:val="000000" w:themeColor="text1" w:themeTint="FF" w:themeShade="FF"/>
                <w:sz w:val="18"/>
                <w:szCs w:val="18"/>
              </w:rPr>
              <w:t>Revenue (RMB bn)</w:t>
            </w:r>
            <w:r w:rsidRPr="43947502" w:rsidR="43947502">
              <w:rPr>
                <w:b w:val="1"/>
                <w:bCs w:val="1"/>
                <w:color w:val="000000" w:themeColor="text1" w:themeTint="FF" w:themeShade="FF"/>
                <w:sz w:val="18"/>
                <w:szCs w:val="18"/>
                <w:vertAlign w:val="superscript"/>
              </w:rPr>
              <w:t>1</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45E8F8A3" w14:textId="76A5A158">
            <w:pPr>
              <w:jc w:val="center"/>
              <w:rPr>
                <w:color w:val="000000" w:themeColor="text1"/>
                <w:sz w:val="18"/>
                <w:szCs w:val="18"/>
              </w:rPr>
            </w:pPr>
            <w:r w:rsidRPr="00EB15FA">
              <w:rPr>
                <w:color w:val="000000" w:themeColor="text1"/>
                <w:sz w:val="18"/>
                <w:szCs w:val="18"/>
              </w:rPr>
              <w:t>627.6</w:t>
            </w:r>
          </w:p>
        </w:tc>
        <w:tc>
          <w:tcPr>
            <w:tcW w:w="1350"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53BB6459" w14:textId="7714A8C3">
            <w:pPr>
              <w:jc w:val="center"/>
              <w:rPr>
                <w:color w:val="000000" w:themeColor="text1"/>
                <w:sz w:val="18"/>
                <w:szCs w:val="18"/>
              </w:rPr>
            </w:pPr>
            <w:r w:rsidRPr="00EB15FA">
              <w:rPr>
                <w:color w:val="000000" w:themeColor="text1"/>
                <w:sz w:val="18"/>
                <w:szCs w:val="18"/>
              </w:rPr>
              <w:t>656.2</w:t>
            </w:r>
          </w:p>
        </w:tc>
        <w:tc>
          <w:tcPr>
            <w:tcW w:w="916"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66E34220" w14:textId="3A403ABF">
            <w:pPr>
              <w:jc w:val="center"/>
              <w:rPr>
                <w:color w:val="000000" w:themeColor="text1"/>
                <w:sz w:val="18"/>
                <w:szCs w:val="18"/>
              </w:rPr>
            </w:pPr>
            <w:r w:rsidRPr="00EB15FA">
              <w:rPr>
                <w:color w:val="000000" w:themeColor="text1"/>
                <w:sz w:val="18"/>
                <w:szCs w:val="18"/>
              </w:rPr>
              <w:t>777.1</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3DB4837C" w14:textId="7E1CD837">
            <w:pPr>
              <w:jc w:val="center"/>
              <w:rPr>
                <w:color w:val="000000" w:themeColor="text1"/>
                <w:sz w:val="18"/>
                <w:szCs w:val="18"/>
              </w:rPr>
            </w:pPr>
            <w:r w:rsidRPr="00EB15FA">
              <w:rPr>
                <w:color w:val="000000" w:themeColor="text1"/>
                <w:sz w:val="18"/>
                <w:szCs w:val="18"/>
              </w:rPr>
              <w:t>804.0</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29C6C976" w14:textId="0C8E3D7E">
            <w:pPr>
              <w:jc w:val="center"/>
              <w:rPr>
                <w:color w:val="000000" w:themeColor="text1"/>
                <w:sz w:val="18"/>
                <w:szCs w:val="18"/>
              </w:rPr>
            </w:pPr>
            <w:r w:rsidRPr="00EB15FA">
              <w:rPr>
                <w:color w:val="000000" w:themeColor="text1"/>
                <w:sz w:val="18"/>
                <w:szCs w:val="18"/>
              </w:rPr>
              <w:t>240.2</w:t>
            </w:r>
          </w:p>
        </w:tc>
        <w:tc>
          <w:tcPr>
            <w:tcW w:w="1692"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01097222" w:rsidRDefault="01097222" w14:paraId="09CB23E0" w14:textId="37C828AB">
            <w:pPr>
              <w:jc w:val="center"/>
              <w:rPr>
                <w:color w:val="000000" w:themeColor="text1"/>
                <w:sz w:val="18"/>
                <w:szCs w:val="18"/>
              </w:rPr>
            </w:pPr>
            <w:r w:rsidRPr="01097222">
              <w:rPr>
                <w:color w:val="000000" w:themeColor="text1"/>
                <w:sz w:val="18"/>
                <w:szCs w:val="18"/>
              </w:rPr>
              <w:t>345.2</w:t>
            </w:r>
          </w:p>
        </w:tc>
      </w:tr>
      <w:tr w:rsidRPr="00EB15FA" w:rsidR="6400E516" w:rsidTr="43947502" w14:paraId="6B7DD844"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2C30A246" w14:textId="26E5C526">
            <w:pPr>
              <w:rPr>
                <w:b/>
                <w:bCs/>
                <w:color w:val="000000" w:themeColor="text1"/>
                <w:sz w:val="18"/>
                <w:szCs w:val="18"/>
              </w:rPr>
            </w:pPr>
            <w:r w:rsidRPr="00EB15FA">
              <w:rPr>
                <w:b/>
                <w:bCs/>
                <w:color w:val="000000" w:themeColor="text1"/>
                <w:sz w:val="18"/>
                <w:szCs w:val="18"/>
              </w:rPr>
              <w:t>Gross Margin</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125CDAB5" w14:textId="0F3A774D">
            <w:pPr>
              <w:jc w:val="center"/>
              <w:rPr>
                <w:color w:val="000000" w:themeColor="text1"/>
                <w:sz w:val="18"/>
                <w:szCs w:val="18"/>
              </w:rPr>
            </w:pPr>
            <w:r w:rsidRPr="00EB15FA">
              <w:rPr>
                <w:color w:val="000000" w:themeColor="text1"/>
                <w:sz w:val="18"/>
                <w:szCs w:val="18"/>
              </w:rPr>
              <w:t>9.4%</w:t>
            </w:r>
          </w:p>
        </w:tc>
        <w:tc>
          <w:tcPr>
            <w:tcW w:w="135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01097222" w14:paraId="53132920" w14:textId="1E95B4AD">
            <w:pPr>
              <w:jc w:val="center"/>
            </w:pPr>
            <w:r w:rsidRPr="01097222">
              <w:rPr>
                <w:color w:val="000000" w:themeColor="text1"/>
                <w:sz w:val="18"/>
                <w:szCs w:val="18"/>
              </w:rPr>
              <w:t>10.1%</w:t>
            </w:r>
          </w:p>
        </w:tc>
        <w:tc>
          <w:tcPr>
            <w:tcW w:w="916"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7490B2D2" w14:textId="517EE825">
            <w:pPr>
              <w:jc w:val="center"/>
              <w:rPr>
                <w:color w:val="000000" w:themeColor="text1"/>
                <w:sz w:val="18"/>
                <w:szCs w:val="18"/>
              </w:rPr>
            </w:pPr>
            <w:r w:rsidRPr="00EB15FA">
              <w:rPr>
                <w:color w:val="000000" w:themeColor="text1"/>
                <w:sz w:val="18"/>
                <w:szCs w:val="18"/>
              </w:rPr>
              <w:t>19.4%</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1C8B37D7" w14:textId="671E1E85">
            <w:pPr>
              <w:jc w:val="center"/>
              <w:rPr>
                <w:color w:val="000000" w:themeColor="text1"/>
                <w:sz w:val="18"/>
                <w:szCs w:val="18"/>
              </w:rPr>
            </w:pPr>
            <w:r w:rsidRPr="00EB15FA">
              <w:rPr>
                <w:color w:val="000000" w:themeColor="text1"/>
                <w:sz w:val="18"/>
                <w:szCs w:val="18"/>
              </w:rPr>
              <w:t>17.7%</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6F7F08BB" w14:textId="170DBC17">
            <w:pPr>
              <w:jc w:val="center"/>
              <w:rPr>
                <w:color w:val="000000" w:themeColor="text1"/>
                <w:sz w:val="18"/>
                <w:szCs w:val="18"/>
              </w:rPr>
            </w:pPr>
            <w:r w:rsidRPr="00EB15FA">
              <w:rPr>
                <w:color w:val="000000" w:themeColor="text1"/>
                <w:sz w:val="18"/>
                <w:szCs w:val="18"/>
              </w:rPr>
              <w:t>15.9%</w:t>
            </w:r>
          </w:p>
        </w:tc>
        <w:tc>
          <w:tcPr>
            <w:tcW w:w="1692"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76D1C229" w14:textId="23991DDE">
            <w:pPr>
              <w:jc w:val="center"/>
              <w:rPr>
                <w:color w:val="000000" w:themeColor="text1"/>
                <w:sz w:val="18"/>
                <w:szCs w:val="18"/>
              </w:rPr>
            </w:pPr>
            <w:r w:rsidRPr="00EB15FA">
              <w:rPr>
                <w:color w:val="000000" w:themeColor="text1"/>
                <w:sz w:val="18"/>
                <w:szCs w:val="18"/>
              </w:rPr>
              <w:t>16.6%</w:t>
            </w:r>
          </w:p>
        </w:tc>
      </w:tr>
      <w:tr w:rsidRPr="00EB15FA" w:rsidR="6400E516" w:rsidTr="43947502" w14:paraId="616DA7BB"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1621BF08" w14:textId="38E218C4">
            <w:pPr>
              <w:rPr>
                <w:b/>
                <w:bCs/>
                <w:color w:val="000000" w:themeColor="text1"/>
                <w:sz w:val="18"/>
                <w:szCs w:val="18"/>
              </w:rPr>
            </w:pPr>
            <w:r w:rsidRPr="00EB15FA">
              <w:rPr>
                <w:b/>
                <w:bCs/>
                <w:color w:val="000000" w:themeColor="text1"/>
                <w:sz w:val="18"/>
                <w:szCs w:val="18"/>
              </w:rPr>
              <w:t>Net Profit (RMB bn)</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2CBF01A3" w14:textId="2CD0780A">
            <w:pPr>
              <w:jc w:val="center"/>
              <w:rPr>
                <w:color w:val="000000" w:themeColor="text1"/>
                <w:sz w:val="18"/>
                <w:szCs w:val="18"/>
              </w:rPr>
            </w:pPr>
            <w:r w:rsidRPr="00EB15FA">
              <w:rPr>
                <w:color w:val="000000" w:themeColor="text1"/>
                <w:sz w:val="18"/>
                <w:szCs w:val="18"/>
              </w:rPr>
              <w:t>1.7</w:t>
            </w:r>
          </w:p>
        </w:tc>
        <w:tc>
          <w:tcPr>
            <w:tcW w:w="1350"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12BA9EB3" w14:textId="00615F7A">
            <w:pPr>
              <w:jc w:val="center"/>
              <w:rPr>
                <w:color w:val="000000" w:themeColor="text1"/>
                <w:sz w:val="18"/>
                <w:szCs w:val="18"/>
              </w:rPr>
            </w:pPr>
            <w:r w:rsidRPr="00EB15FA">
              <w:rPr>
                <w:color w:val="000000" w:themeColor="text1"/>
                <w:sz w:val="18"/>
                <w:szCs w:val="18"/>
              </w:rPr>
              <w:t>10.1</w:t>
            </w:r>
          </w:p>
        </w:tc>
        <w:tc>
          <w:tcPr>
            <w:tcW w:w="916"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7E8D4CF5" w14:textId="51699D91">
            <w:pPr>
              <w:jc w:val="center"/>
              <w:rPr>
                <w:color w:val="000000" w:themeColor="text1"/>
                <w:sz w:val="18"/>
                <w:szCs w:val="18"/>
              </w:rPr>
            </w:pPr>
            <w:r w:rsidRPr="00EB15FA">
              <w:rPr>
                <w:color w:val="000000" w:themeColor="text1"/>
                <w:sz w:val="18"/>
                <w:szCs w:val="18"/>
              </w:rPr>
              <w:t>40.3</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1DB80B1E" w14:textId="0ACEE72F">
            <w:pPr>
              <w:jc w:val="center"/>
              <w:rPr>
                <w:color w:val="000000" w:themeColor="text1"/>
                <w:sz w:val="18"/>
                <w:szCs w:val="18"/>
              </w:rPr>
            </w:pPr>
            <w:r w:rsidRPr="00EB15FA">
              <w:rPr>
                <w:color w:val="000000" w:themeColor="text1"/>
                <w:sz w:val="18"/>
                <w:szCs w:val="18"/>
              </w:rPr>
              <w:t>32.6</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2E0335C7" w14:textId="342BDE28">
            <w:pPr>
              <w:jc w:val="center"/>
              <w:rPr>
                <w:color w:val="000000" w:themeColor="text1"/>
                <w:sz w:val="18"/>
                <w:szCs w:val="18"/>
              </w:rPr>
            </w:pPr>
            <w:r w:rsidRPr="00EB15FA">
              <w:rPr>
                <w:color w:val="000000" w:themeColor="text1"/>
                <w:sz w:val="18"/>
                <w:szCs w:val="18"/>
              </w:rPr>
              <w:t>16.8</w:t>
            </w:r>
          </w:p>
        </w:tc>
        <w:tc>
          <w:tcPr>
            <w:tcW w:w="1692"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5EBA5414" w14:textId="0339499A">
            <w:pPr>
              <w:jc w:val="center"/>
              <w:rPr>
                <w:color w:val="000000" w:themeColor="text1"/>
                <w:sz w:val="18"/>
                <w:szCs w:val="18"/>
              </w:rPr>
            </w:pPr>
            <w:r w:rsidRPr="00EB15FA">
              <w:rPr>
                <w:color w:val="000000" w:themeColor="text1"/>
                <w:sz w:val="18"/>
                <w:szCs w:val="18"/>
              </w:rPr>
              <w:t>16.9</w:t>
            </w:r>
          </w:p>
        </w:tc>
      </w:tr>
      <w:tr w:rsidRPr="00EB15FA" w:rsidR="6400E516" w:rsidTr="43947502" w14:paraId="57B36CBB"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43947502" w:rsidRDefault="01097222" w14:paraId="367709FD" w14:textId="086F7E26">
            <w:pPr>
              <w:spacing w:line="259" w:lineRule="auto"/>
              <w:rPr>
                <w:b w:val="1"/>
                <w:bCs w:val="1"/>
                <w:color w:val="000000" w:themeColor="text1" w:themeTint="FF" w:themeShade="FF"/>
                <w:sz w:val="18"/>
                <w:szCs w:val="18"/>
                <w:vertAlign w:val="superscript"/>
              </w:rPr>
            </w:pPr>
            <w:r w:rsidRPr="43947502" w:rsidR="43947502">
              <w:rPr>
                <w:b w:val="1"/>
                <w:bCs w:val="1"/>
                <w:color w:val="000000" w:themeColor="text1" w:themeTint="FF" w:themeShade="FF"/>
                <w:sz w:val="18"/>
                <w:szCs w:val="18"/>
              </w:rPr>
              <w:t>R&amp;D Expense (RMB bn)</w:t>
            </w:r>
            <w:r w:rsidRPr="43947502" w:rsidR="43947502">
              <w:rPr>
                <w:b w:val="1"/>
                <w:bCs w:val="1"/>
                <w:color w:val="000000" w:themeColor="text1" w:themeTint="FF" w:themeShade="FF"/>
                <w:sz w:val="18"/>
                <w:szCs w:val="18"/>
                <w:vertAlign w:val="superscript"/>
              </w:rPr>
              <w:t>2</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62C0FCDA" w14:textId="326AE122">
            <w:pPr>
              <w:jc w:val="center"/>
              <w:rPr>
                <w:color w:val="000000" w:themeColor="text1"/>
                <w:sz w:val="18"/>
                <w:szCs w:val="18"/>
              </w:rPr>
            </w:pPr>
            <w:r w:rsidRPr="00EB15FA">
              <w:rPr>
                <w:color w:val="000000" w:themeColor="text1"/>
                <w:sz w:val="18"/>
                <w:szCs w:val="18"/>
              </w:rPr>
              <w:t>35.2</w:t>
            </w:r>
          </w:p>
        </w:tc>
        <w:tc>
          <w:tcPr>
            <w:tcW w:w="135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279712AC" w14:textId="192E689D">
            <w:pPr>
              <w:jc w:val="center"/>
              <w:rPr>
                <w:color w:val="000000" w:themeColor="text1"/>
                <w:sz w:val="18"/>
                <w:szCs w:val="18"/>
              </w:rPr>
            </w:pPr>
            <w:r w:rsidRPr="00EB15FA">
              <w:rPr>
                <w:color w:val="000000" w:themeColor="text1"/>
                <w:sz w:val="18"/>
                <w:szCs w:val="18"/>
              </w:rPr>
              <w:t>33.6</w:t>
            </w:r>
          </w:p>
        </w:tc>
        <w:tc>
          <w:tcPr>
            <w:tcW w:w="916"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51E72D20" w14:textId="622236A4">
            <w:pPr>
              <w:jc w:val="center"/>
              <w:rPr>
                <w:color w:val="000000" w:themeColor="text1"/>
                <w:sz w:val="18"/>
                <w:szCs w:val="18"/>
              </w:rPr>
            </w:pPr>
            <w:r w:rsidRPr="00EB15FA">
              <w:rPr>
                <w:color w:val="000000" w:themeColor="text1"/>
                <w:sz w:val="18"/>
                <w:szCs w:val="18"/>
              </w:rPr>
              <w:t>54.2</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79339D06" w14:textId="2A286E02">
            <w:pPr>
              <w:jc w:val="center"/>
              <w:rPr>
                <w:color w:val="000000" w:themeColor="text1"/>
                <w:sz w:val="18"/>
                <w:szCs w:val="18"/>
              </w:rPr>
            </w:pPr>
            <w:r w:rsidRPr="00EB15FA">
              <w:rPr>
                <w:color w:val="000000" w:themeColor="text1"/>
                <w:sz w:val="18"/>
                <w:szCs w:val="18"/>
              </w:rPr>
              <w:t>63.4</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3D7046EA" w14:textId="2AA54465">
            <w:pPr>
              <w:jc w:val="center"/>
              <w:rPr>
                <w:color w:val="000000" w:themeColor="text1"/>
                <w:sz w:val="18"/>
                <w:szCs w:val="18"/>
              </w:rPr>
            </w:pPr>
            <w:r w:rsidRPr="00EB15FA">
              <w:rPr>
                <w:color w:val="000000" w:themeColor="text1"/>
                <w:sz w:val="18"/>
                <w:szCs w:val="18"/>
              </w:rPr>
              <w:t>10.4</w:t>
            </w:r>
          </w:p>
        </w:tc>
        <w:tc>
          <w:tcPr>
            <w:tcW w:w="1692"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2073DB72" w14:textId="1ADB209F">
            <w:pPr>
              <w:jc w:val="center"/>
              <w:rPr>
                <w:color w:val="000000" w:themeColor="text1"/>
                <w:sz w:val="18"/>
                <w:szCs w:val="18"/>
              </w:rPr>
            </w:pPr>
            <w:r w:rsidRPr="00EB15FA">
              <w:rPr>
                <w:color w:val="000000" w:themeColor="text1"/>
                <w:sz w:val="18"/>
                <w:szCs w:val="18"/>
              </w:rPr>
              <w:t>17.6</w:t>
            </w:r>
          </w:p>
        </w:tc>
      </w:tr>
      <w:tr w:rsidRPr="00EB15FA" w:rsidR="6400E516" w:rsidTr="43947502" w14:paraId="20756D55"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33D1A582" w14:textId="6DB17B7E">
            <w:pPr>
              <w:rPr>
                <w:b/>
                <w:bCs/>
                <w:color w:val="000000" w:themeColor="text1"/>
                <w:sz w:val="18"/>
                <w:szCs w:val="18"/>
              </w:rPr>
            </w:pPr>
            <w:r w:rsidRPr="00EB15FA">
              <w:rPr>
                <w:b/>
                <w:bCs/>
                <w:color w:val="000000" w:themeColor="text1"/>
                <w:sz w:val="18"/>
                <w:szCs w:val="18"/>
              </w:rPr>
              <w:t>R&amp;D Intensity (% Rev.)</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6A0A7C28" w14:textId="5573AC71">
            <w:pPr>
              <w:jc w:val="center"/>
              <w:rPr>
                <w:color w:val="000000" w:themeColor="text1"/>
                <w:sz w:val="18"/>
                <w:szCs w:val="18"/>
              </w:rPr>
            </w:pPr>
            <w:r w:rsidRPr="00EB15FA">
              <w:rPr>
                <w:color w:val="000000" w:themeColor="text1"/>
                <w:sz w:val="18"/>
                <w:szCs w:val="18"/>
              </w:rPr>
              <w:t>5.6%</w:t>
            </w:r>
          </w:p>
        </w:tc>
        <w:tc>
          <w:tcPr>
            <w:tcW w:w="1350"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014D7FBD" w14:textId="5560B7E1">
            <w:pPr>
              <w:jc w:val="center"/>
              <w:rPr>
                <w:color w:val="000000" w:themeColor="text1"/>
                <w:sz w:val="18"/>
                <w:szCs w:val="18"/>
              </w:rPr>
            </w:pPr>
            <w:r w:rsidRPr="00EB15FA">
              <w:rPr>
                <w:color w:val="000000" w:themeColor="text1"/>
                <w:sz w:val="18"/>
                <w:szCs w:val="18"/>
              </w:rPr>
              <w:t>5.1%</w:t>
            </w:r>
          </w:p>
        </w:tc>
        <w:tc>
          <w:tcPr>
            <w:tcW w:w="916"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0F54E56F" w14:textId="349B02A0">
            <w:pPr>
              <w:jc w:val="center"/>
              <w:rPr>
                <w:color w:val="000000" w:themeColor="text1"/>
                <w:sz w:val="18"/>
                <w:szCs w:val="18"/>
              </w:rPr>
            </w:pPr>
            <w:r w:rsidRPr="00EB15FA">
              <w:rPr>
                <w:color w:val="000000" w:themeColor="text1"/>
                <w:sz w:val="18"/>
                <w:szCs w:val="18"/>
              </w:rPr>
              <w:t>7.0%</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7DFD621C" w14:textId="0925B251">
            <w:pPr>
              <w:jc w:val="center"/>
              <w:rPr>
                <w:color w:val="000000" w:themeColor="text1"/>
                <w:sz w:val="18"/>
                <w:szCs w:val="18"/>
              </w:rPr>
            </w:pPr>
            <w:r w:rsidRPr="00EB15FA">
              <w:rPr>
                <w:color w:val="000000" w:themeColor="text1"/>
                <w:sz w:val="18"/>
                <w:szCs w:val="18"/>
              </w:rPr>
              <w:t>7.9%</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0FC00903" w14:textId="42FC4359">
            <w:pPr>
              <w:jc w:val="center"/>
              <w:rPr>
                <w:color w:val="000000" w:themeColor="text1"/>
                <w:sz w:val="18"/>
                <w:szCs w:val="18"/>
              </w:rPr>
            </w:pPr>
            <w:r w:rsidRPr="00EB15FA">
              <w:rPr>
                <w:color w:val="000000" w:themeColor="text1"/>
                <w:sz w:val="18"/>
                <w:szCs w:val="18"/>
              </w:rPr>
              <w:t>4.3%</w:t>
            </w:r>
          </w:p>
        </w:tc>
        <w:tc>
          <w:tcPr>
            <w:tcW w:w="1692"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3AE0C3C0" w14:textId="72939BAF">
            <w:pPr>
              <w:jc w:val="center"/>
              <w:rPr>
                <w:color w:val="000000" w:themeColor="text1"/>
                <w:sz w:val="18"/>
                <w:szCs w:val="18"/>
              </w:rPr>
            </w:pPr>
            <w:r w:rsidRPr="00EB15FA">
              <w:rPr>
                <w:color w:val="000000" w:themeColor="text1"/>
                <w:sz w:val="18"/>
                <w:szCs w:val="18"/>
              </w:rPr>
              <w:t>5.1%</w:t>
            </w:r>
          </w:p>
        </w:tc>
      </w:tr>
      <w:tr w:rsidRPr="00EB15FA" w:rsidR="6400E516" w:rsidTr="43947502" w14:paraId="0AB39980"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01552787" w14:textId="69FFEB57">
            <w:pPr>
              <w:rPr>
                <w:b/>
                <w:bCs/>
                <w:color w:val="000000" w:themeColor="text1"/>
                <w:sz w:val="18"/>
                <w:szCs w:val="18"/>
              </w:rPr>
            </w:pPr>
            <w:r w:rsidRPr="00EB15FA">
              <w:rPr>
                <w:b/>
                <w:bCs/>
                <w:color w:val="000000" w:themeColor="text1"/>
                <w:sz w:val="18"/>
                <w:szCs w:val="18"/>
              </w:rPr>
              <w:t>Operating Cash Flow (RMB bn)</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65EEDF5D" w14:textId="06408791">
            <w:pPr>
              <w:jc w:val="center"/>
              <w:rPr>
                <w:color w:val="000000" w:themeColor="text1"/>
                <w:sz w:val="18"/>
                <w:szCs w:val="18"/>
              </w:rPr>
            </w:pPr>
            <w:r w:rsidRPr="00EB15FA">
              <w:rPr>
                <w:color w:val="000000" w:themeColor="text1"/>
                <w:sz w:val="18"/>
                <w:szCs w:val="18"/>
              </w:rPr>
              <w:t>69.3</w:t>
            </w:r>
          </w:p>
        </w:tc>
        <w:tc>
          <w:tcPr>
            <w:tcW w:w="1350"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01097222" w14:paraId="36D366C8" w14:textId="44ADEBE8">
            <w:pPr>
              <w:jc w:val="center"/>
            </w:pPr>
            <w:r w:rsidRPr="01097222">
              <w:rPr>
                <w:color w:val="000000" w:themeColor="text1"/>
                <w:sz w:val="18"/>
                <w:szCs w:val="18"/>
              </w:rPr>
              <w:t>34.3</w:t>
            </w:r>
          </w:p>
        </w:tc>
        <w:tc>
          <w:tcPr>
            <w:tcW w:w="916"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48796ECB" w14:textId="47B5A6B1">
            <w:pPr>
              <w:jc w:val="center"/>
              <w:rPr>
                <w:color w:val="000000" w:themeColor="text1"/>
                <w:sz w:val="18"/>
                <w:szCs w:val="18"/>
              </w:rPr>
            </w:pPr>
            <w:r w:rsidRPr="00EB15FA">
              <w:rPr>
                <w:color w:val="000000" w:themeColor="text1"/>
                <w:sz w:val="18"/>
                <w:szCs w:val="18"/>
              </w:rPr>
              <w:t>133.5</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7451DC47" w14:textId="2CE96285">
            <w:pPr>
              <w:jc w:val="center"/>
              <w:rPr>
                <w:color w:val="000000" w:themeColor="text1"/>
                <w:sz w:val="18"/>
                <w:szCs w:val="18"/>
              </w:rPr>
            </w:pPr>
            <w:r w:rsidRPr="00EB15FA">
              <w:rPr>
                <w:color w:val="000000" w:themeColor="text1"/>
                <w:sz w:val="18"/>
                <w:szCs w:val="18"/>
              </w:rPr>
              <w:t>59.1</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03326832" w14:textId="7EB6AA60">
            <w:pPr>
              <w:jc w:val="center"/>
              <w:rPr>
                <w:color w:val="000000" w:themeColor="text1"/>
                <w:sz w:val="18"/>
                <w:szCs w:val="18"/>
              </w:rPr>
            </w:pPr>
            <w:r w:rsidRPr="00EB15FA">
              <w:rPr>
                <w:color w:val="000000" w:themeColor="text1"/>
                <w:sz w:val="18"/>
                <w:szCs w:val="18"/>
              </w:rPr>
              <w:t>26.5</w:t>
            </w:r>
          </w:p>
        </w:tc>
        <w:tc>
          <w:tcPr>
            <w:tcW w:w="1692"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091BE3D5" w14:textId="0BB2CCEC">
            <w:pPr>
              <w:jc w:val="center"/>
              <w:rPr>
                <w:color w:val="000000" w:themeColor="text1"/>
                <w:sz w:val="18"/>
                <w:szCs w:val="18"/>
              </w:rPr>
            </w:pPr>
            <w:r w:rsidRPr="00EB15FA">
              <w:rPr>
                <w:color w:val="000000" w:themeColor="text1"/>
                <w:sz w:val="18"/>
                <w:szCs w:val="18"/>
              </w:rPr>
              <w:t>47.3</w:t>
            </w:r>
          </w:p>
        </w:tc>
      </w:tr>
      <w:tr w:rsidRPr="00EB15FA" w:rsidR="6400E516" w:rsidTr="43947502" w14:paraId="004A25AD"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62C537C6" w14:textId="6147FF6A">
            <w:pPr>
              <w:rPr>
                <w:b/>
                <w:bCs/>
                <w:color w:val="000000" w:themeColor="text1"/>
                <w:sz w:val="18"/>
                <w:szCs w:val="18"/>
              </w:rPr>
            </w:pPr>
            <w:r w:rsidRPr="00EB15FA">
              <w:rPr>
                <w:b/>
                <w:bCs/>
                <w:color w:val="000000" w:themeColor="text1"/>
                <w:sz w:val="18"/>
                <w:szCs w:val="18"/>
              </w:rPr>
              <w:t>Return on Equity (ROE)</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61FA714F" w14:textId="5A50D05B">
            <w:pPr>
              <w:jc w:val="center"/>
              <w:rPr>
                <w:color w:val="000000" w:themeColor="text1"/>
                <w:sz w:val="18"/>
                <w:szCs w:val="18"/>
              </w:rPr>
            </w:pPr>
            <w:r w:rsidRPr="00EB15FA">
              <w:rPr>
                <w:color w:val="000000" w:themeColor="text1"/>
                <w:sz w:val="18"/>
                <w:szCs w:val="18"/>
              </w:rPr>
              <w:t>0.58%</w:t>
            </w:r>
          </w:p>
        </w:tc>
        <w:tc>
          <w:tcPr>
            <w:tcW w:w="1350"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1109CF7F" w14:textId="6AEC1E84">
            <w:pPr>
              <w:jc w:val="center"/>
              <w:rPr>
                <w:color w:val="000000" w:themeColor="text1"/>
                <w:sz w:val="18"/>
                <w:szCs w:val="18"/>
              </w:rPr>
            </w:pPr>
            <w:r w:rsidRPr="00EB15FA">
              <w:rPr>
                <w:color w:val="000000" w:themeColor="text1"/>
                <w:sz w:val="18"/>
                <w:szCs w:val="18"/>
              </w:rPr>
              <w:t>3.43%</w:t>
            </w:r>
          </w:p>
        </w:tc>
        <w:tc>
          <w:tcPr>
            <w:tcW w:w="916"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4F3BDFA3" w14:textId="126B435F">
            <w:pPr>
              <w:jc w:val="center"/>
              <w:rPr>
                <w:color w:val="000000" w:themeColor="text1"/>
                <w:sz w:val="18"/>
                <w:szCs w:val="18"/>
              </w:rPr>
            </w:pPr>
            <w:r w:rsidRPr="00EB15FA">
              <w:rPr>
                <w:color w:val="000000" w:themeColor="text1"/>
                <w:sz w:val="18"/>
                <w:szCs w:val="18"/>
              </w:rPr>
              <w:t>21.7%</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64E1C6C4" w14:textId="6EC9E033">
            <w:pPr>
              <w:jc w:val="center"/>
              <w:rPr>
                <w:color w:val="000000" w:themeColor="text1"/>
                <w:sz w:val="18"/>
                <w:szCs w:val="18"/>
              </w:rPr>
            </w:pPr>
            <w:r w:rsidRPr="00EB15FA">
              <w:rPr>
                <w:color w:val="000000" w:themeColor="text1"/>
                <w:sz w:val="18"/>
                <w:szCs w:val="18"/>
              </w:rPr>
              <w:t>13.2%</w:t>
            </w:r>
          </w:p>
        </w:tc>
        <w:tc>
          <w:tcPr>
            <w:tcW w:w="1133"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416531C3" w14:textId="184B6DD9">
            <w:pPr>
              <w:jc w:val="center"/>
              <w:rPr>
                <w:color w:val="000000" w:themeColor="text1"/>
                <w:sz w:val="18"/>
                <w:szCs w:val="18"/>
              </w:rPr>
            </w:pPr>
            <w:r w:rsidRPr="00EB15FA">
              <w:rPr>
                <w:color w:val="000000" w:themeColor="text1"/>
                <w:sz w:val="18"/>
                <w:szCs w:val="18"/>
              </w:rPr>
              <w:t>19.2%</w:t>
            </w:r>
          </w:p>
        </w:tc>
        <w:tc>
          <w:tcPr>
            <w:tcW w:w="1692"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2940305B" w14:textId="563B45A1">
            <w:pPr>
              <w:jc w:val="center"/>
              <w:rPr>
                <w:color w:val="000000" w:themeColor="text1"/>
                <w:sz w:val="18"/>
                <w:szCs w:val="18"/>
              </w:rPr>
            </w:pPr>
            <w:r w:rsidRPr="00EB15FA">
              <w:rPr>
                <w:color w:val="000000" w:themeColor="text1"/>
                <w:sz w:val="18"/>
                <w:szCs w:val="18"/>
              </w:rPr>
              <w:t>18.2%</w:t>
            </w:r>
          </w:p>
        </w:tc>
      </w:tr>
      <w:tr w:rsidRPr="00EB15FA" w:rsidR="6400E516" w:rsidTr="43947502" w14:paraId="19937AB8"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3C1826E1" w14:textId="248F1EEC">
            <w:pPr>
              <w:rPr>
                <w:b/>
                <w:bCs/>
                <w:color w:val="000000" w:themeColor="text1"/>
                <w:sz w:val="18"/>
                <w:szCs w:val="18"/>
              </w:rPr>
            </w:pPr>
            <w:r w:rsidRPr="00EB15FA">
              <w:rPr>
                <w:b/>
                <w:bCs/>
                <w:color w:val="000000" w:themeColor="text1"/>
                <w:sz w:val="18"/>
                <w:szCs w:val="18"/>
              </w:rPr>
              <w:t>Net Gearing</w:t>
            </w:r>
          </w:p>
        </w:tc>
        <w:tc>
          <w:tcPr>
            <w:tcW w:w="2483" w:type="dxa"/>
            <w:gridSpan w:val="2"/>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43947502" w:rsidRDefault="01097222" w14:paraId="5F6644F7" w14:textId="5F9D06DA">
            <w:pPr>
              <w:jc w:val="center"/>
              <w:rPr>
                <w:color w:val="000000" w:themeColor="text1"/>
                <w:sz w:val="18"/>
                <w:szCs w:val="18"/>
                <w:vertAlign w:val="superscript"/>
              </w:rPr>
            </w:pPr>
            <w:r w:rsidRPr="43947502" w:rsidR="43947502">
              <w:rPr>
                <w:color w:val="000000" w:themeColor="text1" w:themeTint="FF" w:themeShade="FF"/>
                <w:sz w:val="18"/>
                <w:szCs w:val="18"/>
              </w:rPr>
              <w:t>n.a.</w:t>
            </w:r>
            <w:r w:rsidRPr="43947502" w:rsidR="43947502">
              <w:rPr>
                <w:color w:val="000000" w:themeColor="text1" w:themeTint="FF" w:themeShade="FF"/>
                <w:sz w:val="18"/>
                <w:szCs w:val="18"/>
                <w:vertAlign w:val="superscript"/>
              </w:rPr>
              <w:t>3</w:t>
            </w:r>
          </w:p>
        </w:tc>
        <w:tc>
          <w:tcPr>
            <w:tcW w:w="916" w:type="dxa"/>
            <w:tcBorders>
              <w:top w:val="single" w:color="auto" w:sz="8" w:space="0"/>
              <w:left w:val="nil"/>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28BEE0BB" w14:textId="68364841">
            <w:pPr>
              <w:jc w:val="center"/>
              <w:rPr>
                <w:color w:val="000000" w:themeColor="text1"/>
                <w:sz w:val="18"/>
                <w:szCs w:val="18"/>
              </w:rPr>
            </w:pPr>
            <w:r w:rsidRPr="00EB15FA">
              <w:rPr>
                <w:color w:val="000000" w:themeColor="text1"/>
                <w:sz w:val="18"/>
                <w:szCs w:val="18"/>
              </w:rPr>
              <w:t>-36%</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729D3741" w14:textId="596B0031">
            <w:pPr>
              <w:jc w:val="center"/>
              <w:rPr>
                <w:color w:val="000000" w:themeColor="text1"/>
                <w:sz w:val="18"/>
                <w:szCs w:val="18"/>
              </w:rPr>
            </w:pPr>
            <w:r w:rsidRPr="00EB15FA">
              <w:rPr>
                <w:color w:val="000000" w:themeColor="text1"/>
                <w:sz w:val="18"/>
                <w:szCs w:val="18"/>
              </w:rPr>
              <w:t>+25%</w:t>
            </w:r>
          </w:p>
        </w:tc>
        <w:tc>
          <w:tcPr>
            <w:tcW w:w="1133"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6F0D20BB" w14:textId="0FF320B8">
            <w:pPr>
              <w:jc w:val="center"/>
              <w:rPr>
                <w:color w:val="000000" w:themeColor="text1"/>
                <w:sz w:val="18"/>
                <w:szCs w:val="18"/>
              </w:rPr>
            </w:pPr>
            <w:r w:rsidRPr="00EB15FA">
              <w:rPr>
                <w:color w:val="000000" w:themeColor="text1"/>
                <w:sz w:val="18"/>
                <w:szCs w:val="18"/>
              </w:rPr>
              <w:t>8.8%</w:t>
            </w:r>
          </w:p>
        </w:tc>
        <w:tc>
          <w:tcPr>
            <w:tcW w:w="1692"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25EF2817" w14:textId="5383AC91">
            <w:pPr>
              <w:jc w:val="center"/>
              <w:rPr>
                <w:color w:val="000000" w:themeColor="text1"/>
                <w:sz w:val="18"/>
                <w:szCs w:val="18"/>
              </w:rPr>
            </w:pPr>
            <w:r w:rsidRPr="00EB15FA">
              <w:rPr>
                <w:color w:val="000000" w:themeColor="text1"/>
                <w:sz w:val="18"/>
                <w:szCs w:val="18"/>
              </w:rPr>
              <w:t>19.8%</w:t>
            </w:r>
          </w:p>
        </w:tc>
      </w:tr>
      <w:tr w:rsidRPr="00EB15FA" w:rsidR="6400E516" w:rsidTr="43947502" w14:paraId="38245DDC"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69997DDD" w14:textId="21F27179">
            <w:pPr>
              <w:rPr>
                <w:b/>
                <w:bCs/>
                <w:color w:val="000000" w:themeColor="text1"/>
                <w:sz w:val="18"/>
                <w:szCs w:val="18"/>
              </w:rPr>
            </w:pPr>
            <w:r w:rsidRPr="00EB15FA">
              <w:rPr>
                <w:b/>
                <w:bCs/>
                <w:color w:val="000000" w:themeColor="text1"/>
                <w:sz w:val="18"/>
                <w:szCs w:val="18"/>
              </w:rPr>
              <w:t>EU Anti-Subsidy Tariff</w:t>
            </w:r>
          </w:p>
        </w:tc>
        <w:tc>
          <w:tcPr>
            <w:tcW w:w="2483" w:type="dxa"/>
            <w:gridSpan w:val="2"/>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7A246DFD" w14:textId="79945285">
            <w:pPr>
              <w:jc w:val="center"/>
              <w:rPr>
                <w:color w:val="000000" w:themeColor="text1"/>
                <w:sz w:val="18"/>
                <w:szCs w:val="18"/>
              </w:rPr>
            </w:pPr>
            <w:r w:rsidRPr="00EB15FA">
              <w:rPr>
                <w:color w:val="000000" w:themeColor="text1"/>
                <w:sz w:val="18"/>
                <w:szCs w:val="18"/>
              </w:rPr>
              <w:t>35.3%</w:t>
            </w:r>
          </w:p>
        </w:tc>
        <w:tc>
          <w:tcPr>
            <w:tcW w:w="2049" w:type="dxa"/>
            <w:gridSpan w:val="2"/>
            <w:tcBorders>
              <w:top w:val="single" w:color="auto" w:sz="8" w:space="0"/>
              <w:left w:val="nil"/>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382942D8" w14:textId="5C76FF58">
            <w:pPr>
              <w:jc w:val="center"/>
              <w:rPr>
                <w:color w:val="000000" w:themeColor="text1"/>
                <w:sz w:val="18"/>
                <w:szCs w:val="18"/>
              </w:rPr>
            </w:pPr>
            <w:r w:rsidRPr="00EB15FA">
              <w:rPr>
                <w:color w:val="000000" w:themeColor="text1"/>
                <w:sz w:val="18"/>
                <w:szCs w:val="18"/>
              </w:rPr>
              <w:t>17.0%</w:t>
            </w:r>
          </w:p>
        </w:tc>
        <w:tc>
          <w:tcPr>
            <w:tcW w:w="2825" w:type="dxa"/>
            <w:gridSpan w:val="2"/>
            <w:tcBorders>
              <w:top w:val="single" w:color="auto" w:sz="8" w:space="0"/>
              <w:left w:val="nil"/>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1DEFB417" w14:textId="3FC0FDF5">
            <w:pPr>
              <w:jc w:val="center"/>
              <w:rPr>
                <w:color w:val="000000" w:themeColor="text1"/>
                <w:sz w:val="18"/>
                <w:szCs w:val="18"/>
              </w:rPr>
            </w:pPr>
            <w:r w:rsidRPr="00EB15FA">
              <w:rPr>
                <w:color w:val="000000" w:themeColor="text1"/>
                <w:sz w:val="18"/>
                <w:szCs w:val="18"/>
              </w:rPr>
              <w:t>18.8%</w:t>
            </w:r>
          </w:p>
        </w:tc>
      </w:tr>
      <w:tr w:rsidRPr="00EB15FA" w:rsidR="6400E516" w:rsidTr="43947502" w14:paraId="3090463C"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0960409B" w14:textId="7F04A3AD">
            <w:pPr>
              <w:rPr>
                <w:b/>
                <w:bCs/>
                <w:color w:val="000000" w:themeColor="text1"/>
                <w:sz w:val="18"/>
                <w:szCs w:val="18"/>
              </w:rPr>
            </w:pPr>
            <w:r w:rsidRPr="00EB15FA">
              <w:rPr>
                <w:b/>
                <w:bCs/>
                <w:color w:val="000000" w:themeColor="text1"/>
                <w:sz w:val="18"/>
                <w:szCs w:val="18"/>
              </w:rPr>
              <w:t>Primary Capital Source</w:t>
            </w:r>
          </w:p>
        </w:tc>
        <w:tc>
          <w:tcPr>
            <w:tcW w:w="2483" w:type="dxa"/>
            <w:gridSpan w:val="2"/>
            <w:tcBorders>
              <w:top w:val="single" w:color="auto" w:sz="8" w:space="0"/>
              <w:left w:val="single" w:color="auto" w:sz="8" w:space="0"/>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77C6DCF9" w14:textId="51309484">
            <w:pPr>
              <w:jc w:val="center"/>
              <w:rPr>
                <w:i/>
                <w:iCs/>
                <w:color w:val="000000" w:themeColor="text1"/>
                <w:sz w:val="18"/>
                <w:szCs w:val="18"/>
              </w:rPr>
            </w:pPr>
            <w:r w:rsidRPr="00EB15FA">
              <w:rPr>
                <w:i/>
                <w:iCs/>
                <w:color w:val="000000" w:themeColor="text1"/>
                <w:sz w:val="18"/>
                <w:szCs w:val="18"/>
              </w:rPr>
              <w:t>State equity +</w:t>
            </w:r>
            <w:r w:rsidRPr="00EB15FA" w:rsidR="6400E516">
              <w:br/>
            </w:r>
            <w:r w:rsidRPr="00EB15FA">
              <w:rPr>
                <w:i/>
                <w:iCs/>
                <w:color w:val="000000" w:themeColor="text1"/>
                <w:sz w:val="18"/>
                <w:szCs w:val="18"/>
              </w:rPr>
              <w:t xml:space="preserve"> JV dividends (hist.)</w:t>
            </w:r>
          </w:p>
        </w:tc>
        <w:tc>
          <w:tcPr>
            <w:tcW w:w="2049" w:type="dxa"/>
            <w:gridSpan w:val="2"/>
            <w:tcBorders>
              <w:top w:val="single" w:color="auto" w:sz="8" w:space="0"/>
              <w:left w:val="nil"/>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396C6C9A" w14:textId="231CD466">
            <w:pPr>
              <w:jc w:val="center"/>
              <w:rPr>
                <w:i/>
                <w:iCs/>
                <w:color w:val="000000" w:themeColor="text1"/>
                <w:sz w:val="18"/>
                <w:szCs w:val="18"/>
              </w:rPr>
            </w:pPr>
            <w:r w:rsidRPr="00EB15FA">
              <w:rPr>
                <w:i/>
                <w:iCs/>
                <w:color w:val="000000" w:themeColor="text1"/>
                <w:sz w:val="18"/>
                <w:szCs w:val="18"/>
              </w:rPr>
              <w:t>Operating cash flow</w:t>
            </w:r>
            <w:r w:rsidRPr="00EB15FA" w:rsidR="6400E516">
              <w:br/>
            </w:r>
            <w:r w:rsidRPr="00EB15FA">
              <w:rPr>
                <w:i/>
                <w:iCs/>
                <w:color w:val="000000" w:themeColor="text1"/>
                <w:sz w:val="18"/>
                <w:szCs w:val="18"/>
              </w:rPr>
              <w:t xml:space="preserve"> (retained earnings)</w:t>
            </w:r>
          </w:p>
        </w:tc>
        <w:tc>
          <w:tcPr>
            <w:tcW w:w="2825" w:type="dxa"/>
            <w:gridSpan w:val="2"/>
            <w:tcBorders>
              <w:top w:val="single" w:color="auto" w:sz="8" w:space="0"/>
              <w:left w:val="nil"/>
              <w:bottom w:val="single" w:color="auto" w:sz="8" w:space="0"/>
              <w:right w:val="single" w:color="auto" w:sz="8" w:space="0"/>
            </w:tcBorders>
            <w:shd w:val="clear" w:color="auto" w:fill="FFFFFF" w:themeFill="background1"/>
            <w:tcMar>
              <w:left w:w="108" w:type="dxa"/>
              <w:right w:w="108" w:type="dxa"/>
            </w:tcMar>
            <w:vAlign w:val="center"/>
          </w:tcPr>
          <w:p w:rsidRPr="00EB15FA" w:rsidR="6400E516" w:rsidP="755EC630" w:rsidRDefault="755EC630" w14:paraId="1BA009AF" w14:textId="4A16D7E5">
            <w:pPr>
              <w:jc w:val="center"/>
              <w:rPr>
                <w:i/>
                <w:iCs/>
                <w:color w:val="000000" w:themeColor="text1"/>
                <w:sz w:val="18"/>
                <w:szCs w:val="18"/>
              </w:rPr>
            </w:pPr>
            <w:r w:rsidRPr="00EB15FA">
              <w:rPr>
                <w:i/>
                <w:iCs/>
                <w:color w:val="000000" w:themeColor="text1"/>
                <w:sz w:val="18"/>
                <w:szCs w:val="18"/>
              </w:rPr>
              <w:t>Debt</w:t>
            </w:r>
            <w:r w:rsidRPr="00EB15FA" w:rsidR="6400E516">
              <w:br/>
            </w:r>
            <w:r w:rsidRPr="00EB15FA">
              <w:rPr>
                <w:i/>
                <w:iCs/>
                <w:color w:val="000000" w:themeColor="text1"/>
                <w:sz w:val="18"/>
                <w:szCs w:val="18"/>
              </w:rPr>
              <w:t xml:space="preserve"> (acquisition-financed)</w:t>
            </w:r>
          </w:p>
        </w:tc>
      </w:tr>
      <w:tr w:rsidRPr="00EB15FA" w:rsidR="6400E516" w:rsidTr="43947502" w14:paraId="53223DC9" w14:textId="77777777">
        <w:trPr>
          <w:trHeight w:val="300"/>
        </w:trPr>
        <w:tc>
          <w:tcPr>
            <w:tcW w:w="1411" w:type="dxa"/>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33466F08" w14:textId="0AFDCC83">
            <w:pPr>
              <w:rPr>
                <w:b/>
                <w:bCs/>
                <w:color w:val="000000" w:themeColor="text1"/>
                <w:sz w:val="18"/>
                <w:szCs w:val="18"/>
              </w:rPr>
            </w:pPr>
            <w:r w:rsidRPr="00EB15FA">
              <w:rPr>
                <w:b/>
                <w:bCs/>
                <w:color w:val="000000" w:themeColor="text1"/>
                <w:sz w:val="18"/>
                <w:szCs w:val="18"/>
              </w:rPr>
              <w:t>Risk Bearer</w:t>
            </w:r>
          </w:p>
        </w:tc>
        <w:tc>
          <w:tcPr>
            <w:tcW w:w="2483" w:type="dxa"/>
            <w:gridSpan w:val="2"/>
            <w:tcBorders>
              <w:top w:val="single" w:color="auto" w:sz="8" w:space="0"/>
              <w:left w:val="single" w:color="auto" w:sz="8" w:space="0"/>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486E18DF" w14:textId="29A6B416">
            <w:pPr>
              <w:jc w:val="center"/>
              <w:rPr>
                <w:i/>
                <w:iCs/>
                <w:color w:val="000000" w:themeColor="text1"/>
                <w:sz w:val="18"/>
                <w:szCs w:val="18"/>
              </w:rPr>
            </w:pPr>
            <w:r w:rsidRPr="00EB15FA">
              <w:rPr>
                <w:i/>
                <w:iCs/>
                <w:color w:val="000000" w:themeColor="text1"/>
                <w:sz w:val="18"/>
                <w:szCs w:val="18"/>
              </w:rPr>
              <w:t>State / JV partners</w:t>
            </w:r>
            <w:r w:rsidRPr="00EB15FA" w:rsidR="6400E516">
              <w:br/>
            </w:r>
            <w:r w:rsidRPr="00EB15FA">
              <w:rPr>
                <w:i/>
                <w:iCs/>
                <w:color w:val="000000" w:themeColor="text1"/>
                <w:sz w:val="18"/>
                <w:szCs w:val="18"/>
              </w:rPr>
              <w:t xml:space="preserve"> (50/50)</w:t>
            </w:r>
          </w:p>
        </w:tc>
        <w:tc>
          <w:tcPr>
            <w:tcW w:w="2049" w:type="dxa"/>
            <w:gridSpan w:val="2"/>
            <w:tcBorders>
              <w:top w:val="single" w:color="auto" w:sz="8" w:space="0"/>
              <w:left w:val="nil"/>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5C62B5CC" w14:textId="240FB33D">
            <w:pPr>
              <w:jc w:val="center"/>
              <w:rPr>
                <w:i/>
                <w:iCs/>
                <w:color w:val="000000" w:themeColor="text1"/>
                <w:sz w:val="18"/>
                <w:szCs w:val="18"/>
              </w:rPr>
            </w:pPr>
            <w:r w:rsidRPr="00EB15FA">
              <w:rPr>
                <w:i/>
                <w:iCs/>
                <w:color w:val="000000" w:themeColor="text1"/>
                <w:sz w:val="18"/>
                <w:szCs w:val="18"/>
              </w:rPr>
              <w:t>Equity holders</w:t>
            </w:r>
            <w:r w:rsidRPr="00EB15FA" w:rsidR="6400E516">
              <w:br/>
            </w:r>
            <w:r w:rsidRPr="00EB15FA">
              <w:rPr>
                <w:i/>
                <w:iCs/>
                <w:color w:val="000000" w:themeColor="text1"/>
                <w:sz w:val="18"/>
                <w:szCs w:val="18"/>
              </w:rPr>
              <w:t xml:space="preserve"> (founder-led)</w:t>
            </w:r>
          </w:p>
        </w:tc>
        <w:tc>
          <w:tcPr>
            <w:tcW w:w="2825" w:type="dxa"/>
            <w:gridSpan w:val="2"/>
            <w:tcBorders>
              <w:top w:val="single" w:color="auto" w:sz="8" w:space="0"/>
              <w:left w:val="nil"/>
              <w:bottom w:val="single" w:color="auto" w:sz="8" w:space="0"/>
              <w:right w:val="single" w:color="auto" w:sz="8" w:space="0"/>
            </w:tcBorders>
            <w:shd w:val="clear" w:color="auto" w:fill="EDF1F7"/>
            <w:tcMar>
              <w:left w:w="108" w:type="dxa"/>
              <w:right w:w="108" w:type="dxa"/>
            </w:tcMar>
            <w:vAlign w:val="center"/>
          </w:tcPr>
          <w:p w:rsidRPr="00EB15FA" w:rsidR="6400E516" w:rsidP="755EC630" w:rsidRDefault="755EC630" w14:paraId="5D2D7B98" w14:textId="2188EF68">
            <w:pPr>
              <w:jc w:val="center"/>
              <w:rPr>
                <w:i/>
                <w:iCs/>
                <w:color w:val="000000" w:themeColor="text1"/>
                <w:sz w:val="18"/>
                <w:szCs w:val="18"/>
              </w:rPr>
            </w:pPr>
            <w:r w:rsidRPr="00EB15FA">
              <w:rPr>
                <w:i/>
                <w:iCs/>
                <w:color w:val="000000" w:themeColor="text1"/>
                <w:sz w:val="18"/>
                <w:szCs w:val="18"/>
              </w:rPr>
              <w:t>Debt providers</w:t>
            </w:r>
          </w:p>
        </w:tc>
      </w:tr>
    </w:tbl>
    <w:p w:rsidR="01097222" w:rsidP="01097222" w:rsidRDefault="01097222" w14:paraId="3426D2D4" w14:textId="1E9BF0A9">
      <w:pPr>
        <w:spacing w:before="80" w:after="200" w:line="276" w:lineRule="auto"/>
      </w:pPr>
      <w:r w:rsidRPr="01097222">
        <w:rPr>
          <w:i/>
          <w:iCs/>
          <w:sz w:val="16"/>
          <w:szCs w:val="16"/>
        </w:rPr>
        <w:t>Sources: SAIC AR 2024/2025, BYD AR 2024/2025, Geely AR 2024/2025, Commission Implementing Regulation (EU) 2024/2754</w:t>
      </w:r>
    </w:p>
    <w:p w:rsidR="01097222" w:rsidP="43947502" w:rsidRDefault="01097222" w14:paraId="363B95D6" w14:textId="29929133">
      <w:pPr>
        <w:spacing w:before="0" w:beforeAutospacing="off" w:line="276" w:lineRule="auto"/>
      </w:pPr>
      <w:r w:rsidRPr="43947502" w:rsidR="43947502">
        <w:rPr>
          <w:i w:val="1"/>
          <w:iCs w:val="1"/>
          <w:sz w:val="16"/>
          <w:szCs w:val="16"/>
          <w:vertAlign w:val="superscript"/>
        </w:rPr>
        <w:t>1</w:t>
      </w:r>
      <w:r w:rsidRPr="43947502" w:rsidR="43947502">
        <w:rPr>
          <w:i w:val="1"/>
          <w:iCs w:val="1"/>
          <w:sz w:val="16"/>
          <w:szCs w:val="16"/>
        </w:rPr>
        <w:t xml:space="preserve"> SAIC figure is total operating revenue (incl. finance business); BYD and Geely report total revenue under IFRS</w:t>
      </w:r>
    </w:p>
    <w:p w:rsidR="01097222" w:rsidP="43947502" w:rsidRDefault="01097222" w14:paraId="27B5E3E6" w14:textId="59EF2262">
      <w:pPr>
        <w:spacing w:before="0" w:beforeAutospacing="off" w:line="276" w:lineRule="auto"/>
      </w:pPr>
      <w:r w:rsidRPr="43947502" w:rsidR="43947502">
        <w:rPr>
          <w:i w:val="1"/>
          <w:iCs w:val="1"/>
          <w:sz w:val="16"/>
          <w:szCs w:val="16"/>
          <w:vertAlign w:val="superscript"/>
        </w:rPr>
        <w:t xml:space="preserve">2 </w:t>
      </w:r>
      <w:r w:rsidRPr="43947502" w:rsidR="43947502">
        <w:rPr>
          <w:i w:val="1"/>
          <w:iCs w:val="1"/>
          <w:sz w:val="16"/>
          <w:szCs w:val="16"/>
        </w:rPr>
        <w:t xml:space="preserve">SAIC R&amp;D total includes JV contributions. SAIC standalone FY2024: RMB 17.7 bn (2.8% of revenue) </w:t>
      </w:r>
    </w:p>
    <w:p w:rsidRPr="00EB15FA" w:rsidR="001C02F3" w:rsidP="43947502" w:rsidRDefault="001C02F3" w14:paraId="42B5F60E" w14:textId="587D428E">
      <w:pPr>
        <w:spacing w:after="200" w:line="276" w:lineRule="auto"/>
      </w:pPr>
      <w:r w:rsidRPr="43947502" w:rsidR="43947502">
        <w:rPr>
          <w:i w:val="1"/>
          <w:iCs w:val="1"/>
          <w:sz w:val="16"/>
          <w:szCs w:val="16"/>
          <w:vertAlign w:val="superscript"/>
        </w:rPr>
        <w:t xml:space="preserve">3 </w:t>
      </w:r>
      <w:r w:rsidRPr="43947502" w:rsidR="43947502">
        <w:rPr>
          <w:i w:val="1"/>
          <w:iCs w:val="1"/>
          <w:sz w:val="16"/>
          <w:szCs w:val="16"/>
        </w:rPr>
        <w:t xml:space="preserve">SAIC does not </w:t>
      </w:r>
      <w:r w:rsidRPr="43947502" w:rsidR="43947502">
        <w:rPr>
          <w:i w:val="1"/>
          <w:iCs w:val="1"/>
          <w:sz w:val="16"/>
          <w:szCs w:val="16"/>
        </w:rPr>
        <w:t>disclose</w:t>
      </w:r>
      <w:r w:rsidRPr="43947502" w:rsidR="43947502">
        <w:rPr>
          <w:i w:val="1"/>
          <w:iCs w:val="1"/>
          <w:sz w:val="16"/>
          <w:szCs w:val="16"/>
        </w:rPr>
        <w:t xml:space="preserve"> net gearing; its captive auto-finance arm makes the metric non-comparable to peers (asset-liability ratio: 62.4%, FY2025)</w:t>
      </w:r>
    </w:p>
    <w:p w:rsidR="43947502" w:rsidP="43947502" w:rsidRDefault="43947502" w14:paraId="26B16ED2" w14:textId="7A99A996">
      <w:pPr>
        <w:spacing w:after="200" w:line="276" w:lineRule="auto"/>
        <w:rPr>
          <w:i w:val="1"/>
          <w:iCs w:val="1"/>
          <w:sz w:val="16"/>
          <w:szCs w:val="16"/>
        </w:rPr>
      </w:pPr>
    </w:p>
    <w:p w:rsidRPr="00EB15FA" w:rsidR="00A97479" w:rsidP="7E4F3397" w:rsidRDefault="755EC630" w14:paraId="3E6AF438" w14:textId="7C362FFD">
      <w:pPr>
        <w:pStyle w:val="berschrift1"/>
        <w:pageBreakBefore w:val="0"/>
        <w:rPr>
          <w:lang w:val="en-GB"/>
        </w:rPr>
      </w:pPr>
      <w:bookmarkStart w:name="_Toc233418756" w:id="15"/>
      <w:r w:rsidRPr="00EB15FA">
        <w:rPr>
          <w:lang w:val="en-GB"/>
        </w:rPr>
        <w:t>4. Capability Building</w:t>
      </w:r>
      <w:bookmarkEnd w:id="15"/>
    </w:p>
    <w:p w:rsidRPr="00EB15FA" w:rsidR="3C5D1E38" w:rsidP="085EABEB" w:rsidRDefault="755EC630" w14:paraId="15962A32" w14:textId="35BAABF4">
      <w:pPr>
        <w:pStyle w:val="berschrift2"/>
        <w:rPr>
          <w:lang w:val="en-GB"/>
        </w:rPr>
      </w:pPr>
      <w:bookmarkStart w:name="_Toc233418757" w:id="16"/>
      <w:r w:rsidRPr="00EB15FA">
        <w:rPr>
          <w:lang w:val="en-GB"/>
        </w:rPr>
        <w:t>4.1 SAIC Motor: Technology Transfer and the Capability Paradox</w:t>
      </w:r>
      <w:bookmarkEnd w:id="16"/>
    </w:p>
    <w:p w:rsidRPr="00EB15FA" w:rsidR="1B5A23B8" w:rsidP="755EC630" w:rsidRDefault="01097222" w14:paraId="19F9ED2E" w14:textId="4BD34B50">
      <w:pPr>
        <w:spacing w:after="240" w:line="360" w:lineRule="atLeast"/>
        <w:jc w:val="both"/>
        <w:rPr>
          <w:sz w:val="24"/>
          <w:szCs w:val="24"/>
        </w:rPr>
      </w:pPr>
      <w:r w:rsidRPr="01097222">
        <w:rPr>
          <w:sz w:val="24"/>
          <w:szCs w:val="24"/>
        </w:rPr>
        <w:t>SAIC's capability development unfolded within the quid pro quo regime described in Section 3.1. Holmes et al. (2015) conceptualize this as an implicit tax on technology capital: since transferred technology becomes Chinese property, foreign firms had reason to withhold their most advanced capabilities. As the state-designated partner of Volkswagen and General Motors, SAIC stood at the centre of this regime and among its primary beneficiaries (Bai et al., 2025; Holmes et al., 2015).</w:t>
      </w:r>
    </w:p>
    <w:p w:rsidRPr="00EB15FA" w:rsidR="1B5A23B8" w:rsidP="755EC630" w:rsidRDefault="755EC630" w14:paraId="0C35834A" w14:textId="6BF07DF4">
      <w:pPr>
        <w:spacing w:after="240" w:line="360" w:lineRule="atLeast"/>
        <w:jc w:val="both"/>
        <w:rPr>
          <w:sz w:val="24"/>
          <w:szCs w:val="24"/>
        </w:rPr>
      </w:pPr>
      <w:r w:rsidRPr="00EB15FA">
        <w:rPr>
          <w:sz w:val="24"/>
          <w:szCs w:val="24"/>
        </w:rPr>
        <w:t xml:space="preserve">Bai et al. (2025) offer the most direct causal evidence on the policy's effects. Drawing on J.D. Power's Initial Quality Study for nearly all car models built in China, they estimate that quid pro quo affiliation contributed 8.3% of the total quality improvement in affiliated domestic models, with the gap narrowing from 65% higher malfunction rates in 2001 to 33% </w:t>
      </w:r>
      <w:r w:rsidRPr="00EB15FA">
        <w:rPr>
          <w:sz w:val="24"/>
          <w:szCs w:val="24"/>
        </w:rPr>
        <w:lastRenderedPageBreak/>
        <w:t>by 2014. Transmission occurred mainly through worker mobility and supplier networks, not formal patent transfer. Both SAIC Volkswagen and SAIC General Motors feature in the study, and SAIC's 2006 Roewe launch reflects the capability accumulation it enabled.</w:t>
      </w:r>
    </w:p>
    <w:p w:rsidRPr="00EB15FA" w:rsidR="1B5A23B8" w:rsidP="755EC630" w:rsidRDefault="01097222" w14:paraId="21F8B97F" w14:textId="3008751F">
      <w:pPr>
        <w:spacing w:after="240" w:line="360" w:lineRule="atLeast"/>
        <w:jc w:val="both"/>
        <w:rPr>
          <w:sz w:val="24"/>
          <w:szCs w:val="24"/>
        </w:rPr>
      </w:pPr>
      <w:r w:rsidRPr="01097222">
        <w:rPr>
          <w:sz w:val="24"/>
          <w:szCs w:val="24"/>
        </w:rPr>
        <w:t>Howell (2018) documents a countervailing effect. Exploiting China's 2009 Phase 2 fuel economy standards as a quasi-experiment, she finds that JV-linked firms responded by reducing rather than upgrading quality: torque fell by 11% and prices by 15% relative to non-JV firms. The mechanism is a cannibalisation dynamic: JV rents reduce the incentive to innovate autonomously, since upgrading own-brand technology competes with the profitable foreign-brand income stream. Former Minister of Machinery He Guangyan called JV rents "like opium," addictive in the short term and detrimental to independent capability development (as cited in Howell, 2018, p. 1448).</w:t>
      </w:r>
    </w:p>
    <w:p w:rsidRPr="00EB15FA" w:rsidR="1B5A23B8" w:rsidP="755EC630" w:rsidRDefault="755EC630" w14:paraId="4A649593" w14:textId="7579EA05">
      <w:pPr>
        <w:spacing w:after="240" w:line="360" w:lineRule="atLeast"/>
        <w:jc w:val="both"/>
        <w:rPr>
          <w:sz w:val="24"/>
          <w:szCs w:val="24"/>
        </w:rPr>
      </w:pPr>
      <w:r w:rsidRPr="00EB15FA">
        <w:rPr>
          <w:sz w:val="24"/>
          <w:szCs w:val="24"/>
        </w:rPr>
        <w:t>Together, these studies describe a capability-building paradox: the JV model transferred production quality but suppressed the autonomous innovation required for next-generation capabilities. By 2014 SAIC had built far better vehicles under the Roewe and MG marques (Bai et al., 2025), yet lacked the proprietary battery, power electronics, and software platforms that would later define EV-era advantage. Inkpen and Beamish (1997) argue that joint ventures turn unstable once asymmetric learning erodes the knowledge-dependency sustaining them, a process underway by 2014 and fully visible by 2025, when SAIC-GM ran at 37% of capacity and Volkswagen's Modular Electric Drive Matrix (MEB) plant at 14% (SAIC Motor, 2026). The fiscal-year 2025 annual report documents SAIC's response: NEV sales of 1.643 million units (+33.14%), what it calls the industry's first mass deployment of semi-solid batteries, and the SAIC SHANGJIE brand launched with Huawei (SAIC Motor, 2026). These steps are substantive but came well after BYD's comparable investments had secured a sustained market position.</w:t>
      </w:r>
    </w:p>
    <w:p w:rsidRPr="00EB15FA" w:rsidR="5243E1A9" w:rsidP="5243E1A9" w:rsidRDefault="755EC630" w14:paraId="31298D76" w14:textId="73EFCEFC">
      <w:pPr>
        <w:pStyle w:val="berschrift2"/>
        <w:rPr>
          <w:lang w:val="en-GB"/>
        </w:rPr>
      </w:pPr>
      <w:bookmarkStart w:name="_Toc233418758" w:id="17"/>
      <w:r w:rsidRPr="00EB15FA">
        <w:rPr>
          <w:lang w:val="en-GB"/>
        </w:rPr>
        <w:t>4.2 BYD: Internal Build</w:t>
      </w:r>
      <w:bookmarkEnd w:id="17"/>
    </w:p>
    <w:p w:rsidRPr="00EB15FA" w:rsidR="1B5A23B8" w:rsidP="1B5A23B8" w:rsidRDefault="01097222" w14:paraId="0AD09D87" w14:textId="2D9D8443">
      <w:pPr>
        <w:pStyle w:val="Grundtext"/>
        <w:rPr>
          <w:lang w:val="en-GB"/>
        </w:rPr>
      </w:pPr>
      <w:r w:rsidRPr="01097222">
        <w:rPr>
          <w:lang w:val="en-GB"/>
        </w:rPr>
        <w:t xml:space="preserve">BYD's capability building follows an internal logic that differs fundamentally from JV-based technology transfer or capability acquisition. Rather than entering battery technology as an automaker, BYD followed the reverse path: founded in February 1995 as Shenzhen BYD Battery Company Limited, the company first built manufacturing knowledge and experience as a supplier of lithium-ion batteries for consumer electronics before entering vehicle production in 2003 through the acquisition of the bankrupt state-owned Qinchuan Auto. The automotive entry thus drew on pre-existing cell chemistry expertise accumulated entirely outside the automotive sector, a foundation that BYD subsequently applied to EV battery development. From the mid-2000s onwards BYD began investing in automotive batteries not in response to state industrial policy, but ahead of it, thereby actively shaping the policy </w:t>
      </w:r>
      <w:r w:rsidRPr="01097222">
        <w:rPr>
          <w:lang w:val="en-GB"/>
        </w:rPr>
        <w:lastRenderedPageBreak/>
        <w:t>agenda (Whitfield &amp; Wuttke, 2026). Wang et al. (2022) describe BYD's approach as "Specialised Vertical Integration": a selective integration concentrated on strategically complementary value chain stages, which deepens core competencies rather than diffusing them.</w:t>
      </w:r>
    </w:p>
    <w:p w:rsidRPr="00EB15FA" w:rsidR="1B5A23B8" w:rsidP="1B5A23B8" w:rsidRDefault="01097222" w14:paraId="0262086C" w14:textId="23387CE5">
      <w:pPr>
        <w:pStyle w:val="Grundtext"/>
        <w:rPr>
          <w:lang w:val="en-GB"/>
        </w:rPr>
      </w:pPr>
      <w:r w:rsidRPr="01097222">
        <w:rPr>
          <w:lang w:val="en-GB"/>
        </w:rPr>
        <w:t>This model generates advantages that are structurally difficult to replicate. Teece et al. (1997) show that sustainable competitive advantage arises from path dependently accumulated tacit knowledge embedded in organisational routines that cannot be transferred through licensing or talent recruitment. BYD's decades of internal development produce precisely this kind of non-imitability. Moreover, each mastered competency opens access to the next. Whitfield &amp; Wuttke (2026) documented how BYD leveraged existing capabilities from the consumer battery sector to build automotive specific knowledge incrementally from cell chemistry through battery packs and power electronics to vehicle software. Through this early positioning, BYD did not merely remain a technology follower but became a market architect whose development trajectory state subsidy programmes subsequently adopted.</w:t>
      </w:r>
    </w:p>
    <w:p w:rsidRPr="00EB15FA" w:rsidR="1B5A23B8" w:rsidP="7C2AAD98" w:rsidRDefault="01097222" w14:paraId="280DF459" w14:textId="4196542E">
      <w:pPr>
        <w:pStyle w:val="Grundtext"/>
        <w:rPr>
          <w:lang w:val="en-GB"/>
        </w:rPr>
      </w:pPr>
      <w:r w:rsidRPr="01097222">
        <w:rPr>
          <w:lang w:val="en-GB"/>
        </w:rPr>
        <w:t xml:space="preserve">The model nevertheless has structural limits. First, internal capability building is time intensive. While a competitor can acquire a new capability through acquisition within months, organic learning requires years or decades a disadvantage during technological disruptions with compressed time windows. Second, the model is capital-intensive. Investments occur long before their commercial exploitation, increasing dependence on stable cash flow sources. Third, simultaneous mastery of highly heterogeneous competency domains places significant demands on management: integrating diverse technological domains within a single firm generates organisational complexity that becomes harder to coordinate as the company grows (Whitfield &amp; Wuttke, 2026). Finally, path dependence carries the risk of path rigidity: a paradigm shift in technology would partially devalue BYD's accumulated knowledge capital, as any redirection would require fundamental reorganisation (Teece et al., 1997). </w:t>
      </w:r>
    </w:p>
    <w:p w:rsidRPr="00EB15FA" w:rsidR="5243E1A9" w:rsidP="7E4F3397" w:rsidRDefault="755EC630" w14:paraId="5F302C7B" w14:textId="27EF7E14">
      <w:pPr>
        <w:pStyle w:val="berschrift2"/>
        <w:rPr>
          <w:lang w:val="en-GB"/>
        </w:rPr>
      </w:pPr>
      <w:bookmarkStart w:name="_Toc233418759" w:id="18"/>
      <w:r w:rsidRPr="00EB15FA">
        <w:rPr>
          <w:lang w:val="en-GB"/>
        </w:rPr>
        <w:t>4.3 Geely: Acquisition-based Capability Building</w:t>
      </w:r>
      <w:bookmarkEnd w:id="18"/>
    </w:p>
    <w:p w:rsidRPr="00EB15FA" w:rsidR="225135C9" w:rsidP="225135C9" w:rsidRDefault="01097222" w14:paraId="586E8E99" w14:textId="3FAA0B2A">
      <w:pPr>
        <w:pStyle w:val="Grundtext"/>
        <w:rPr>
          <w:lang w:val="en-GB"/>
        </w:rPr>
      </w:pPr>
      <w:r w:rsidRPr="01097222">
        <w:rPr>
          <w:lang w:val="en-GB"/>
        </w:rPr>
        <w:t>Where BYD built its capabilities organically over three decades, Geely chose speed. The 2010 Volvo acquisition gave ZGH instantaneous access to a cluster of strategic assets that would have taken comparable decades to develop organically: Volvo’s safety engineering expertise, a portfolio of vehicle platforms, accumulated brand equity, and an extensive global distribution network (Balcet et al., 2012). In the academic literature this is characterised as strategic asset-seeking foreign direct investment (FDI), Geely did not acquire Volvo for Swedish market access but for the engineering and institutional capabilities embedded in the brand, capabilities that then served as the basis for upgrading Geely’s own products and processes (Yakob et al., 2018).</w:t>
      </w:r>
    </w:p>
    <w:p w:rsidRPr="00EB15FA" w:rsidR="225135C9" w:rsidP="225135C9" w:rsidRDefault="01097222" w14:paraId="7979C849" w14:textId="605376CA">
      <w:pPr>
        <w:pStyle w:val="Grundtext"/>
        <w:rPr>
          <w:lang w:val="en-GB"/>
        </w:rPr>
      </w:pPr>
      <w:r w:rsidRPr="01097222">
        <w:rPr>
          <w:lang w:val="en-GB"/>
        </w:rPr>
        <w:lastRenderedPageBreak/>
        <w:t>The mechanism of absorption is documented in the four-stage integration model proposed by Zheng et al. (2022): distancing, balancing, building, and diversifying. The flagship output of the building stage is the jointly developed CMA platform, deployed across Volvo’s 40-series models, the Lynk &amp; Co brand, and Geely-branded vehicles (Alvstam &amp; Ivarsson, 2020) concrete evidence that the transfer evolved from one-way absorption into bilateral co-development. That the deal catalysed rather than substituted for internal investment is evidenced by a substantial increase in Geely’s R&amp;D expenditure in the years following the acquisition. A trajectory that continued into the EV era: in H1 2025, Geely Automobile Holdings reported R&amp;D expenditure of RMB 7.33 billion (+21% year-on-year), equivalent to approximately 4.9% of H1 2025 revenue, confirming that external acquisition capability and internal innovation spend are complements rather than substitutes in Geely’s model (Geely, 2025b).</w:t>
      </w:r>
    </w:p>
    <w:p w:rsidRPr="00EB15FA" w:rsidR="225135C9" w:rsidP="225135C9" w:rsidRDefault="01097222" w14:paraId="5FB68D9B" w14:textId="319E8DFF">
      <w:pPr>
        <w:pStyle w:val="Grundtext"/>
        <w:rPr>
          <w:lang w:val="en-GB"/>
        </w:rPr>
      </w:pPr>
      <w:r w:rsidRPr="01097222">
        <w:rPr>
          <w:lang w:val="en-GB"/>
        </w:rPr>
        <w:t>Konda et al. (2022) supply the quantitative foundation: longitudinal patent portfolio analysis reveals measurable convergence in the innovation outputs of Geely and Volvo over the post-acquisition period, distinguishing Geely-Volvo as a rare case of genuine co-creation among emerging-market acquirers rather than a one-directional extraction of developed-market knowledge.</w:t>
      </w:r>
    </w:p>
    <w:p w:rsidRPr="00EB15FA" w:rsidR="225135C9" w:rsidP="225135C9" w:rsidRDefault="01097222" w14:paraId="4A1CBBA2" w14:textId="2F743318">
      <w:pPr>
        <w:pStyle w:val="Grundtext"/>
        <w:rPr>
          <w:lang w:val="en-GB"/>
        </w:rPr>
      </w:pPr>
      <w:r w:rsidRPr="01097222">
        <w:rPr>
          <w:lang w:val="en-GB"/>
        </w:rPr>
        <w:t>Geely’s acquisition route compressed the capability timeline decisively. Yet its success remained contingent on sustaining the arm’s-length governance conditions that protected Volvo’s engineering culture; any deterioration of that relationship would have undermined the very assets the acquisition was designed to absorb.</w:t>
      </w:r>
    </w:p>
    <w:p w:rsidRPr="00EB15FA" w:rsidR="71949161" w:rsidP="71949161" w:rsidRDefault="755EC630" w14:paraId="6AB1E1B1" w14:textId="256C0FBF">
      <w:pPr>
        <w:pStyle w:val="berschrift2"/>
        <w:ind w:left="720"/>
        <w:rPr>
          <w:lang w:val="en-GB"/>
        </w:rPr>
      </w:pPr>
      <w:bookmarkStart w:name="_Toc233418760" w:id="19"/>
      <w:r w:rsidRPr="00EB15FA">
        <w:rPr>
          <w:lang w:val="en-GB"/>
        </w:rPr>
        <w:t>4.4 Comparative Synthesis: Speed versus Depth in Capability Building</w:t>
      </w:r>
      <w:bookmarkEnd w:id="19"/>
    </w:p>
    <w:p w:rsidRPr="00EB15FA" w:rsidR="71949161" w:rsidP="71949161" w:rsidRDefault="01097222" w14:paraId="78CBDA91" w14:textId="30E14BA3">
      <w:pPr>
        <w:pStyle w:val="Grundtext"/>
        <w:rPr>
          <w:lang w:val="en-GB"/>
        </w:rPr>
      </w:pPr>
      <w:r w:rsidRPr="01097222">
        <w:rPr>
          <w:lang w:val="en-GB"/>
        </w:rPr>
        <w:t>The three pathways reflect fundamentally different trade-offs between speed and depth of capability acquisition. SAIC's JV model delivered production quality fastest — Bai et al. (2025) attribute an 8.3% quality gain to quid pro quo affiliation but created the capability paradox: JV rents suppressed autonomous innovation, producing a firm that mastered conventional assembly without ever building the battery, power electronics, or software platforms EV competition now demands. Geely compressed the timeline through acquisition and, uniquely among the three, converted external purchase into genuine co-development: four integration stages yielded the CMA platform, with measurable patent portfolio convergence confirming bilateral knowledge creation rather than one-way extraction (Zheng et al., 2022; Konda et al., 2022). BYD's organic path was the slowest but the deepest. Three decades of internal development from cell chemistry through power electronics to vehicle software produced the path-dependent tacit knowledge Teece et al. (1997) identify as structurally non-imitable.</w:t>
      </w:r>
    </w:p>
    <w:p w:rsidRPr="00EB15FA" w:rsidR="71949161" w:rsidP="71949161" w:rsidRDefault="01097222" w14:paraId="776967D1" w14:textId="560B195B">
      <w:pPr>
        <w:pStyle w:val="Grundtext"/>
      </w:pPr>
      <w:r w:rsidRPr="43947502" w:rsidR="43947502">
        <w:rPr>
          <w:lang w:val="en-GB"/>
        </w:rPr>
        <w:t>These structural origins are now legible in the competitive record. SAIC-GM at 37% capacity utilisation and VW's dedicated MEB plant at 14% in 2025 mark the endpoint of capability dependency hardening into capability deficit — precisely the instability Inkpen and Beamish (1997) predict when asymmetric learning dissolves a JV's knowledge anchor. Geely's platform-based electrification demonstrates that absorbed capabilities can generate competitive EV products, yet co-development dependencies on Volvo Cars and the Smart JV constrain unilateral decisions in ways BYD does not face. BYD's full proprietary command of battery chemistry, semiconductors, and vehicle software confers maximum platform autonomy and an iteration pace no partner-dependent architecture can replicate (Whitfield &amp; Wuttke, 2026). Capability building is therefore not merely a record of how each firm learned; it is the structural foundation that determines which model enters the EV era from a position of strength.</w:t>
      </w:r>
    </w:p>
    <w:p w:rsidR="43947502" w:rsidP="43947502" w:rsidRDefault="43947502" w14:paraId="12C8C19D" w14:textId="6766A8A4">
      <w:pPr>
        <w:pStyle w:val="Grundtext"/>
        <w:rPr>
          <w:lang w:val="en-GB"/>
        </w:rPr>
      </w:pPr>
    </w:p>
    <w:p w:rsidRPr="00EB15FA" w:rsidR="00A97479" w:rsidP="7E4F3397" w:rsidRDefault="755EC630" w14:paraId="2D29EAC2" w14:textId="5478E200">
      <w:pPr>
        <w:pStyle w:val="berschrift1"/>
        <w:pageBreakBefore w:val="0"/>
        <w:rPr>
          <w:lang w:val="en-GB"/>
        </w:rPr>
      </w:pPr>
      <w:bookmarkStart w:name="_Toc233418761" w:id="20"/>
      <w:r w:rsidRPr="00EB15FA">
        <w:rPr>
          <w:lang w:val="en-GB"/>
        </w:rPr>
        <w:t>5. Long-term Viability</w:t>
      </w:r>
      <w:bookmarkEnd w:id="20"/>
    </w:p>
    <w:p w:rsidRPr="00EB15FA" w:rsidR="5243E1A9" w:rsidP="5243E1A9" w:rsidRDefault="755EC630" w14:paraId="73D31F17" w14:textId="4698BA88">
      <w:pPr>
        <w:pStyle w:val="berschrift2"/>
        <w:rPr>
          <w:lang w:val="en-GB"/>
        </w:rPr>
      </w:pPr>
      <w:bookmarkStart w:name="_Toc233418762" w:id="21"/>
      <w:r w:rsidRPr="00EB15FA">
        <w:rPr>
          <w:lang w:val="en-GB"/>
        </w:rPr>
        <w:t>5.1 SAIC Motor: Joint Venture Erosion and the EV Transition</w:t>
      </w:r>
      <w:bookmarkEnd w:id="21"/>
    </w:p>
    <w:p w:rsidRPr="00EB15FA" w:rsidR="71949161" w:rsidP="71949161" w:rsidRDefault="755EC630" w14:paraId="1AA5AD20" w14:textId="2FAA2FEF">
      <w:pPr>
        <w:pStyle w:val="Grundtext"/>
        <w:rPr>
          <w:lang w:val="en-GB"/>
        </w:rPr>
      </w:pPr>
      <w:r w:rsidRPr="00EB15FA">
        <w:rPr>
          <w:lang w:val="en-GB"/>
        </w:rPr>
        <w:t>SAIC's long-term viability turns on a single transition: whether its own-brand electric vehicles can replace joint venture dividends as the group's profit engine before that engine fails. Sections 3.1 and 4.1 showed the JV model eroding structurally, its profitability collapsing in 2024 and its dedicated plants running far below capacity. The question is therefore not whether the JV model declines, but whether the own-brand business can scale fast enough to offset it.</w:t>
      </w:r>
    </w:p>
    <w:p w:rsidRPr="00EB15FA" w:rsidR="71949161" w:rsidP="71949161" w:rsidRDefault="755EC630" w14:paraId="1099DDCA" w14:textId="7C1A7BFB">
      <w:pPr>
        <w:pStyle w:val="Grundtext"/>
        <w:rPr>
          <w:lang w:val="en-GB"/>
        </w:rPr>
      </w:pPr>
      <w:r w:rsidRPr="00EB15FA">
        <w:rPr>
          <w:lang w:val="en-GB"/>
        </w:rPr>
        <w:t>One indicator suggests the pivot has commercial substance: the own-brand NEV growth noted in Section 4.1 was achieved without direct vehicle subsidies, recorded at zero for both passenger and commercial NEVs in the 2025 annual report (SAIC Motor, 2026). Unlike the JV rents that once flattered SAIC's accounts, this revenue stands on a commercial footing. The "Joint Venture 2.0" strategy reinforces the shift, repurposing idle JV capacity for own-brand EV production and turning a stranded liability into potential output (SAIC Motor, 2026).</w:t>
      </w:r>
    </w:p>
    <w:p w:rsidRPr="00EB15FA" w:rsidR="71949161" w:rsidP="71949161" w:rsidRDefault="755EC630" w14:paraId="56082BE1" w14:textId="66C4639C">
      <w:pPr>
        <w:pStyle w:val="Grundtext"/>
        <w:rPr>
          <w:lang w:val="en-GB"/>
        </w:rPr>
      </w:pPr>
      <w:r w:rsidRPr="00EB15FA">
        <w:rPr>
          <w:lang w:val="en-GB"/>
        </w:rPr>
        <w:t>Three constraints temper this. The price war compressing margins across the market falls hardest on own-brand volume producers, so rising units do not yet mean rising profit; SAIC's 2025 recovery rested largely on the non-recurrence of prior impairments rather than operational gains (Section 3.1). The export route that might widen margins is foreclosed by the European Commission's 35.3% countervailing duty (Section 3.1). And the pace of capital reallocation is bounded by the state ownership and Party leadership mandate of Section 2.1, which favour continuity over decisive redeployment.</w:t>
      </w:r>
    </w:p>
    <w:p w:rsidRPr="00EB15FA" w:rsidR="71949161" w:rsidP="71949161" w:rsidRDefault="755EC630" w14:paraId="7CFA2989" w14:textId="0851C956">
      <w:pPr>
        <w:pStyle w:val="Grundtext"/>
        <w:rPr>
          <w:lang w:val="en-GB"/>
        </w:rPr>
      </w:pPr>
      <w:r w:rsidRPr="00EB15FA">
        <w:rPr>
          <w:lang w:val="en-GB"/>
        </w:rPr>
        <w:lastRenderedPageBreak/>
        <w:t>SAIC's viability thus reduces to a race between declining JV rents and a still-thin own-brand margin. That the own-brand business is growing without direct subsidies makes the transition genuinely possible; yet the same state governance that sustained the JV model for three decades now constrains the speed at which SAIC can leave it. Success will depend less on technology, which SAIC increasingly possesses, than on whether its governance lets capital move as fast as the market.</w:t>
      </w:r>
    </w:p>
    <w:p w:rsidRPr="00EB15FA" w:rsidR="5243E1A9" w:rsidP="5243E1A9" w:rsidRDefault="755EC630" w14:paraId="00D12014" w14:textId="13268741">
      <w:pPr>
        <w:pStyle w:val="berschrift2"/>
        <w:rPr>
          <w:lang w:val="en-GB"/>
        </w:rPr>
      </w:pPr>
      <w:bookmarkStart w:name="_Toc233418763" w:id="22"/>
      <w:r w:rsidRPr="00EB15FA">
        <w:rPr>
          <w:lang w:val="en-GB"/>
        </w:rPr>
        <w:t>5.2 BYD: Structural Leadership Under Margin Pressure</w:t>
      </w:r>
      <w:bookmarkEnd w:id="22"/>
    </w:p>
    <w:p w:rsidRPr="00EB15FA" w:rsidR="1B5A23B8" w:rsidP="1B5A23B8" w:rsidRDefault="01097222" w14:paraId="44A3E3B2" w14:textId="25299F2C">
      <w:pPr>
        <w:pStyle w:val="Grundtext"/>
        <w:rPr>
          <w:lang w:val="en-GB"/>
        </w:rPr>
      </w:pPr>
      <w:r w:rsidRPr="01097222">
        <w:rPr>
          <w:lang w:val="en-GB"/>
        </w:rPr>
        <w:t>BYD has structurally completed the transition to electric mobility. Following the complete exit from ICE production in 2022, no ICE segment burdens capital allocation any further. For fiscal year 2025, the Annual Report shows more than one million exported vehicles for the first time, an increase of 140% year-on-year with a presence in 119 countries, structurally reducing BYD's dependence on the Chinese domestic market. For the fourth consecutive year, BYD was the global market leader in the NEV segment (BYD, 2026). The capital increase of USD 5.6 billion in 2025, involving institutional long-term investors and sovereign wealth funds, signals sustained investor demand (BYD, 2026).</w:t>
      </w:r>
    </w:p>
    <w:p w:rsidRPr="00EB15FA" w:rsidR="1B5A23B8" w:rsidP="01097222" w:rsidRDefault="01097222" w14:paraId="0FA39891" w14:textId="0D2B0146">
      <w:pPr>
        <w:pStyle w:val="Grundtext"/>
        <w:rPr>
          <w:lang w:val="en-GB"/>
        </w:rPr>
      </w:pPr>
      <w:r w:rsidRPr="01097222">
        <w:rPr>
          <w:lang w:val="en-GB"/>
        </w:rPr>
        <w:t>Structural risks nonetheless persist. The ongoing price war in the Chinese market leaves visible marks: gross margin fell from 19.4% (2024) to 17.7% (2025), and net profit declined by approximately 19% to RMB 32.6 billion, indicating that vertical integration can dampen but not fully absorb systemic price pressure. In parallel, the leverage ratio shifted from a net cash surplus to a net debt position because of capital intensive global factory expansion, partially constraining the self-financing advantage described in Chapter 3 (BYD, 2026). For the export strategy, the EU countervailing duty of 17% with a combined tariff of 27% including the standard import duty remains a structural obstacle in the most profitable target market (European Commission, 2024).</w:t>
      </w:r>
    </w:p>
    <w:p w:rsidRPr="00EB15FA" w:rsidR="1B5A23B8" w:rsidP="1B5A23B8" w:rsidRDefault="1B5A23B8" w14:paraId="407E83FB" w14:textId="2AAD1709">
      <w:pPr>
        <w:pStyle w:val="Grundtext"/>
        <w:rPr>
          <w:lang w:val="en-GB"/>
        </w:rPr>
      </w:pPr>
    </w:p>
    <w:p w:rsidRPr="00EB15FA" w:rsidR="5243E1A9" w:rsidP="1B5A23B8" w:rsidRDefault="755EC630" w14:paraId="44248071" w14:textId="246BB1D6">
      <w:pPr>
        <w:pStyle w:val="berschrift2"/>
        <w:rPr>
          <w:rFonts w:ascii="Calibri" w:hAnsi="Calibri" w:eastAsia="Calibri" w:cs="Calibri"/>
          <w:color w:val="365F91" w:themeColor="accent1" w:themeShade="BF"/>
          <w:sz w:val="28"/>
          <w:szCs w:val="28"/>
          <w:lang w:val="en-GB"/>
        </w:rPr>
      </w:pPr>
      <w:bookmarkStart w:name="_Toc233418764" w:id="23"/>
      <w:r w:rsidRPr="00EB15FA">
        <w:rPr>
          <w:lang w:val="en-GB"/>
        </w:rPr>
        <w:t>5.3 Geely: Long-term Viability</w:t>
      </w:r>
      <w:bookmarkEnd w:id="23"/>
    </w:p>
    <w:p w:rsidRPr="00EB15FA" w:rsidR="225135C9" w:rsidP="225135C9" w:rsidRDefault="01097222" w14:paraId="1788D7BF" w14:textId="4ACDB63E">
      <w:pPr>
        <w:pStyle w:val="Grundtext"/>
        <w:rPr>
          <w:lang w:val="en-GB"/>
        </w:rPr>
      </w:pPr>
      <w:r w:rsidRPr="01097222">
        <w:rPr>
          <w:lang w:val="en-GB"/>
        </w:rPr>
        <w:t>Geely’s FY2024 core performance was strong: Geely Automobile Holdings reported revenue of approximately RMB 240.2 billion (+34% year-on-year) and net profit of approximately RMB 16.8 billion (+240%) (Geely, 2025a).</w:t>
      </w:r>
    </w:p>
    <w:p w:rsidRPr="00EB15FA" w:rsidR="755EC630" w:rsidP="755EC630" w:rsidRDefault="01097222" w14:paraId="012D3C7C" w14:textId="5DE4311E">
      <w:pPr>
        <w:pStyle w:val="Grundtext"/>
      </w:pPr>
      <w:r w:rsidRPr="01097222">
        <w:rPr>
          <w:lang w:val="en-GB"/>
        </w:rPr>
        <w:t xml:space="preserve">In H1 2025, Geely Automobile Holdings reported revenue of approximately RMB 150.3 billion (+27% year-on-year), with total vehicle sales of 1,409,180 units (+47%). NEV sales reached 725,151 units (+126%), representing 51.5% of total volume, the first half-year in </w:t>
      </w:r>
      <w:r w:rsidRPr="01097222">
        <w:rPr>
          <w:lang w:val="en-GB"/>
        </w:rPr>
        <w:lastRenderedPageBreak/>
        <w:t>which NEVs constituted a majority of Geely’s sales mix. Adjusted profit attributable to equity holders for H1 2025 was approximately RMB 6.66 billion (+102% year-on-year).</w:t>
      </w:r>
      <w:r w:rsidRPr="01097222">
        <w:rPr>
          <w:szCs w:val="24"/>
          <w:lang w:val="en-GB"/>
        </w:rPr>
        <w:t xml:space="preserve"> As at 30 June 2025, the gearing ratio stood at 22.2% (up from 8.8% at end-2024), driven by the RMB 9.1 billion ZEEKR acquisition of Lynk &amp; Co (completed February 2025). Net cash of RMB 38.9 billion and H1 operating cash flow of RMB 15.0 billion confirmed solvency headroom (Geely Automobile Holdings, 2025b). For the full year 2025, Geely Automobile Holdings reported revenue of RMB 345.2 billion (+25% year-on-year) and profit attributable to owners of RMB 16.85 billion, with total vehicle deliveries reaching 3.02 million units (+39%) and NEV sales of 1.69 million units (+90%). The gearing ratio at year-end moderated to 19.8% as borrowings were partially offset by operating cash flows (Geely, 2026)</w:t>
      </w:r>
    </w:p>
    <w:p w:rsidRPr="00EB15FA" w:rsidR="755EC630" w:rsidP="01097222" w:rsidRDefault="01097222" w14:paraId="487FE7C8" w14:textId="460E0A9B">
      <w:pPr>
        <w:pStyle w:val="Grundtext"/>
      </w:pPr>
      <w:r w:rsidRPr="01097222">
        <w:rPr>
          <w:lang w:val="en-US"/>
        </w:rPr>
        <w:t>The EV transition exposes a structural dependency that BYD's vertically integrated model avoids entirely. Geely's electrification architecture rests on platforms co-developed through Volvo Cars and the Smart JV. Neither entity is under ZGH's unilateral control: Volvo Cars is a separately listed company, and Smart is a 50:50 joint venture with Mercedes-Benz. Key platform decisions therefore require partner alignment rather than independent strategic direction. The NEV majority milestone, however, demonstrates that this platform-dependency has not constrained competitive pace: a 51.5% NEV share in H1 2025 positions Geely Automobile Holdings ahead of most global OEMs, if still behind BYD's near-total electrification (Geely, 2025b).</w:t>
      </w:r>
    </w:p>
    <w:p w:rsidRPr="00EB15FA" w:rsidR="755EC630" w:rsidP="755EC630" w:rsidRDefault="01097222" w14:paraId="284AC194" w14:textId="7594F6FA">
      <w:pPr>
        <w:pStyle w:val="Grundtext"/>
        <w:rPr>
          <w:lang w:val="en-GB"/>
        </w:rPr>
      </w:pPr>
      <w:r w:rsidRPr="01097222">
        <w:rPr>
          <w:lang w:val="en-GB"/>
        </w:rPr>
        <w:t>The overall assessment has shifted to cautiously positive on the near-term vector. A high-performing core in Geely Auto and Volvo Cars sustains the group; the NEV majority milestone and H1 2025 adjusted profit growth of +102% indicate the transition is on schedule. The surrounding portfolio of loss-making subsidiaries creates contingent liabilities that could strain ZGH’s leveraged balance sheet. While that risk remains, H1 2025 results demonstrate the core generates sufficient cash flow (RMB 47.3 billion for the full year) to absorb these pressures for now.</w:t>
      </w:r>
    </w:p>
    <w:p w:rsidRPr="00EB15FA" w:rsidR="71949161" w:rsidP="71949161" w:rsidRDefault="755EC630" w14:paraId="1EDEDD85" w14:textId="2FCF8878">
      <w:pPr>
        <w:pStyle w:val="berschrift2"/>
        <w:ind w:left="720"/>
        <w:rPr>
          <w:lang w:val="en-GB"/>
        </w:rPr>
      </w:pPr>
      <w:bookmarkStart w:name="_Toc233418765" w:id="24"/>
      <w:r w:rsidRPr="00EB15FA">
        <w:rPr>
          <w:lang w:val="en-GB"/>
        </w:rPr>
        <w:t>5.4 Comparative Synthesis: The EV Transition as Structural Audit</w:t>
      </w:r>
      <w:bookmarkEnd w:id="24"/>
    </w:p>
    <w:p w:rsidRPr="00EB15FA" w:rsidR="5F305800" w:rsidP="5F305800" w:rsidRDefault="755EC630" w14:paraId="51855787" w14:textId="153165A4">
      <w:pPr>
        <w:pStyle w:val="Grundtext"/>
        <w:rPr>
          <w:lang w:val="en-GB"/>
        </w:rPr>
      </w:pPr>
      <w:r w:rsidRPr="00EB15FA">
        <w:rPr>
          <w:lang w:val="en-GB"/>
        </w:rPr>
        <w:t xml:space="preserve">The EV transition functioned as a structural audit of each firm's prior choices. SAIC faces the most acute pressure: the capability dependency documented in Section 4.4 has hardened into deficit, and the capital-light JV model inverted shared upside into shared liability without the operational control required to restructure it (Section 5.1). BYD occupies the strongest position, carrying no ICE legacy and absorbing the price war through its integrated supply chain better than any partner-dependent rival. Geely is the most asymmetric: a cash-generative core (51.5% NEV share, adjusted operating profit up 102%) offsets peripheral contingent liabilities for now, but their simultaneous crystallisation would strain the leveraged </w:t>
      </w:r>
      <w:r w:rsidRPr="00EB15FA">
        <w:rPr>
          <w:lang w:val="en-GB"/>
        </w:rPr>
        <w:lastRenderedPageBreak/>
        <w:t>model. SAIC's architecture was not built for the speed the transition demands; BYD's was; Geely's has proved more adaptive than expected, at rising balance-sheet cost.</w:t>
      </w:r>
    </w:p>
    <w:p w:rsidRPr="00EB15FA" w:rsidR="1B5A23B8" w:rsidP="1B5A23B8" w:rsidRDefault="1B5A23B8" w14:paraId="4172F4DE" w14:textId="43F25641">
      <w:pPr>
        <w:pStyle w:val="Grundtext"/>
        <w:rPr>
          <w:lang w:val="en-GB"/>
        </w:rPr>
      </w:pPr>
    </w:p>
    <w:p w:rsidRPr="00EB15FA" w:rsidR="1B5A23B8" w:rsidP="1B5A23B8" w:rsidRDefault="755EC630" w14:paraId="6C27F10D" w14:textId="21692995">
      <w:pPr>
        <w:pStyle w:val="berschrift1"/>
        <w:pageBreakBefore w:val="0"/>
        <w:rPr>
          <w:lang w:val="en-GB"/>
        </w:rPr>
      </w:pPr>
      <w:bookmarkStart w:name="_Toc233418766" w:id="25"/>
      <w:r w:rsidRPr="00EB15FA">
        <w:rPr>
          <w:lang w:val="en-GB"/>
        </w:rPr>
        <w:t>6. Generalizable Lessons</w:t>
      </w:r>
      <w:bookmarkEnd w:id="25"/>
    </w:p>
    <w:p w:rsidRPr="00EB15FA" w:rsidR="5243E1A9" w:rsidP="3B9EE105" w:rsidRDefault="755EC630" w14:paraId="4E94A3D7" w14:textId="47989DE7">
      <w:pPr>
        <w:pStyle w:val="berschrift2"/>
        <w:rPr>
          <w:lang w:val="en-GB"/>
        </w:rPr>
      </w:pPr>
      <w:bookmarkStart w:name="_Toc233418767" w:id="26"/>
      <w:r w:rsidRPr="00EB15FA">
        <w:rPr>
          <w:lang w:val="en-GB"/>
        </w:rPr>
        <w:t>6.1 The Mode of Capability Acquisition Determines Durability Across Technology Cycles</w:t>
      </w:r>
      <w:bookmarkEnd w:id="26"/>
    </w:p>
    <w:p w:rsidRPr="00EB15FA" w:rsidR="5243E1A9" w:rsidP="1B5A23B8" w:rsidRDefault="01097222" w14:paraId="73CD11FE" w14:textId="17C577A6">
      <w:pPr>
        <w:pStyle w:val="Grundtext"/>
        <w:rPr>
          <w:lang w:val="en-GB"/>
        </w:rPr>
      </w:pPr>
      <w:r w:rsidRPr="01097222">
        <w:rPr>
          <w:lang w:val="en-GB"/>
        </w:rPr>
        <w:t>SAIC, BYD, and Geely represent three modes of capability building: mandatory transfer through state-directed joint ventures, organic internal development, and cross-border acquisition. The JV regime generated quality spillovers but suppressed autonomous innovation through rent cannibalisation (Bai et al., 2025; Howell, 2018), leaving SAIC without proprietary EV platforms. BYD's path-dependent accumulation of tacit knowledge produced non-imitable capabilities (Teece et al., 1997); Geely's voluntary, contractually governed acquisition avoided cannibalisation and enabled co-development (Konda et al., 2022). The lesson: mandatory transfer buys short-run quality but displaces the autonomous innovation needed for the next cycle, while organic and voluntary modes preserve it, trading speed against depth against independence.</w:t>
      </w:r>
    </w:p>
    <w:p w:rsidRPr="00EB15FA" w:rsidR="5243E1A9" w:rsidP="3B9EE105" w:rsidRDefault="755EC630" w14:paraId="583D8380" w14:textId="496F7F8B">
      <w:pPr>
        <w:pStyle w:val="berschrift2"/>
        <w:rPr>
          <w:lang w:val="en-GB"/>
        </w:rPr>
      </w:pPr>
      <w:bookmarkStart w:name="_Toc233418768" w:id="27"/>
      <w:r w:rsidRPr="00EB15FA">
        <w:rPr>
          <w:lang w:val="en-GB"/>
        </w:rPr>
        <w:t>6.2 Governance Structure is a First-Order Determinant of Strategic Adaptability</w:t>
      </w:r>
      <w:bookmarkEnd w:id="27"/>
    </w:p>
    <w:p w:rsidRPr="00EB15FA" w:rsidR="5243E1A9" w:rsidP="1B5A23B8" w:rsidRDefault="755EC630" w14:paraId="1F479E18" w14:textId="3D71D76B">
      <w:pPr>
        <w:pStyle w:val="Grundtext"/>
        <w:rPr>
          <w:lang w:val="en-GB"/>
        </w:rPr>
      </w:pPr>
      <w:r w:rsidRPr="00EB15FA">
        <w:rPr>
          <w:lang w:val="en-GB"/>
        </w:rPr>
        <w:t>In markets under rapid transition, the speed of capital reallocation is itself a competitive advantage, and it depends less on resources than on how control rights are distributed. SAIC's control is split across SASAC, a codified Party mandate, and 50/50 JV boards requiring bilateral consent, steering decisions toward objectives beyond firm value (Shleifer &amp; Vishny, 1994; Fan et al., 2007) and delaying its EV response until 2025. BYD's consolidated founder control enabled the complete ICE exit in 2022 (Zhang et al., 2025); Geely trades acquisition agility against multi-brand coordination cost. The lesson: control concentrated with commercially oriented principals adapts faster than control distributed across political or joint-venture partners. When technological change outpaces a firm's decision cycle, governance becomes the binding constraint.</w:t>
      </w:r>
    </w:p>
    <w:p w:rsidRPr="00EB15FA" w:rsidR="5243E1A9" w:rsidP="755EC630" w:rsidRDefault="755EC630" w14:paraId="6D7536FD" w14:textId="1A83F9DB">
      <w:pPr>
        <w:pStyle w:val="berschrift2"/>
        <w:rPr>
          <w:lang w:val="en-GB"/>
        </w:rPr>
      </w:pPr>
      <w:bookmarkStart w:name="_Toc233418769" w:id="28"/>
      <w:r w:rsidRPr="00EB15FA">
        <w:rPr>
          <w:lang w:val="en-GB"/>
        </w:rPr>
        <w:t>6.3 Capital Structure Determines Resilience When Markets Contract</w:t>
      </w:r>
      <w:bookmarkEnd w:id="28"/>
    </w:p>
    <w:p w:rsidRPr="00EB15FA" w:rsidR="5243E1A9" w:rsidP="1B5A23B8" w:rsidRDefault="755EC630" w14:paraId="6EBB0453" w14:textId="1A0E97F6">
      <w:pPr>
        <w:pStyle w:val="Grundtext"/>
        <w:rPr>
          <w:lang w:val="en-GB"/>
        </w:rPr>
      </w:pPr>
      <w:r w:rsidRPr="00EB15FA">
        <w:rPr>
          <w:lang w:val="en-GB"/>
        </w:rPr>
        <w:t xml:space="preserve">The three financing models distribute risk differently under stress. SAIC's capital-light JV model captured dividends efficiently while markets grew, but when sales collapsed in 2024 it was bound to absorb losses it lacked the control to restructure (Section 3.1): the capital-light arrangement became a capital trap. BYD's self-financing model proved resilient, </w:t>
      </w:r>
      <w:r w:rsidRPr="00EB15FA">
        <w:rPr>
          <w:lang w:val="en-GB"/>
        </w:rPr>
        <w:lastRenderedPageBreak/>
        <w:t>though sustained price competition erodes the internal cash it depends on. Geely's leveraged acquisitions generated the highest return but created contingent liabilities through loss-making entities. Megginson and Netter (2001) supply the benchmark: mixed-ownership firms systematically underperform private peers. The lesson: risk-sharing captures upside in growth but exposes the firm in downturns where it lacks control; self-financing trades growth speed for resilience, leverage trades balance-sheet safety for strategic speed.</w:t>
      </w:r>
    </w:p>
    <w:p w:rsidRPr="00EB15FA" w:rsidR="5243E1A9" w:rsidP="5243E1A9" w:rsidRDefault="5243E1A9" w14:paraId="69314934" w14:textId="0772581F">
      <w:pPr>
        <w:pStyle w:val="Grundtext"/>
        <w:rPr>
          <w:lang w:val="en-GB"/>
        </w:rPr>
      </w:pPr>
    </w:p>
    <w:p w:rsidRPr="00EB15FA" w:rsidR="7E4F3397" w:rsidP="1B5A23B8" w:rsidRDefault="01097222" w14:paraId="0824341D" w14:textId="1E40D027">
      <w:pPr>
        <w:pStyle w:val="berschrift1"/>
        <w:pageBreakBefore w:val="0"/>
        <w:rPr>
          <w:lang w:val="en-GB"/>
        </w:rPr>
      </w:pPr>
      <w:bookmarkStart w:name="_Toc233418770" w:id="29"/>
      <w:r w:rsidRPr="01097222">
        <w:rPr>
          <w:lang w:val="en-GB"/>
        </w:rPr>
        <w:t>7. Conclusion</w:t>
      </w:r>
      <w:bookmarkEnd w:id="29"/>
    </w:p>
    <w:p w:rsidR="01097222" w:rsidP="01097222" w:rsidRDefault="01097222" w14:paraId="4F840E7F" w14:textId="355C4640">
      <w:pPr>
        <w:pStyle w:val="Grundtext"/>
      </w:pPr>
      <w:r w:rsidRPr="01097222">
        <w:rPr>
          <w:lang w:val="en-GB"/>
        </w:rPr>
        <w:t>The three models examined in this paper state-directed joint ventures (SAIC), organic vertical integration (BYD), and cross-border M&amp;A (Geely) represent structurally distinct answers to a single challenge: how to build competitive capabilities at scale in a technology-intensive, rapidly evolving market. Across all four analytical dimensions, the evidence converges on one finding: governance structure, more than initial technological endowment, determines long-term value creation not as a second-order constraint to be adjusted once the strategy is set, but as the precondition for executing any strategy at all.</w:t>
      </w:r>
    </w:p>
    <w:p w:rsidR="01097222" w:rsidP="01097222" w:rsidRDefault="01097222" w14:paraId="6CC7D50E" w14:textId="5914EA47">
      <w:pPr>
        <w:pStyle w:val="Grundtext"/>
      </w:pPr>
      <w:r w:rsidRPr="01097222">
        <w:rPr>
          <w:lang w:val="en-GB"/>
        </w:rPr>
        <w:t>The EV transition tested each model against this finding, and the outcomes diverged sharply: SAIC could neither innovate autonomously nor reallocate capital at the speed the transition demanded, Geely delivered competitive products but at sustained balance-sheet exposure, and BYD's founder-led vertical integration, built ahead of state policy rather than in response to it, proved the most resilient (Whitfield &amp; Wuttke, 2026). Measured against the central question of long-term shareholder value, BYD emerges as the strongest performer: it generated the highest return on equity of the three firms in FY2024 (21.7%, against Geely's 19.4% and SAIC's 0.58%), sustained four consecutive years of global NEV market leadership, and attracted continued institutional demand through its USD 5.6 billion capital raise involving sovereign wealth funds consistent with Allen et al.'s (2024) finding that privately governed Chinese firms structurally outperform their state-controlled peers. Of the three archetypes, founder-led vertical integration is therefore the model most likely to create long-term shareholder value under rapid technological change not because vertical integration is inherently superior, but because it aligns concentrated, commercially oriented control with a self-financing structure that remains resilient when markets contract.</w:t>
      </w:r>
    </w:p>
    <w:p w:rsidR="01097222" w:rsidP="01097222" w:rsidRDefault="01097222" w14:paraId="4696551D" w14:textId="34730785">
      <w:pPr>
        <w:pStyle w:val="Grundtext"/>
      </w:pPr>
      <w:r w:rsidRPr="01097222">
        <w:rPr>
          <w:lang w:val="en-GB"/>
        </w:rPr>
        <w:t xml:space="preserve">The broader implication extends beyond the automotive sector. In markets where compressed technology cycles shorten decision horizons, governance is not a variable that firms fine-tune once a strategy has been chosen; it is the mechanism through which any strategy is executed in the first place. The model that defined Chinese automaking for three decades gave way not to a better technology but to a better distribution of control and capital. The </w:t>
      </w:r>
      <w:r w:rsidRPr="01097222">
        <w:rPr>
          <w:lang w:val="en-GB"/>
        </w:rPr>
        <w:lastRenderedPageBreak/>
        <w:t>transition is, in this sense, a natural experiment with a single lesson: when technology moves faster than firms can decide, governance is no longer a footnote to strategy, it is strategy.</w:t>
      </w:r>
    </w:p>
    <w:p w:rsidRPr="00EB15FA" w:rsidR="225135C9" w:rsidP="225135C9" w:rsidRDefault="225135C9" w14:paraId="4B2ACB6D" w14:textId="1404C87D">
      <w:pPr>
        <w:pStyle w:val="Grundtext"/>
        <w:rPr>
          <w:lang w:val="en-GB"/>
        </w:rPr>
      </w:pPr>
    </w:p>
    <w:p w:rsidRPr="00EB15FA" w:rsidR="6400E516" w:rsidP="6400E516" w:rsidRDefault="01097222" w14:paraId="5B0E11EC" w14:textId="7D458C76">
      <w:pPr>
        <w:pStyle w:val="Grundtext"/>
        <w:rPr>
          <w:lang w:val="en-GB"/>
        </w:rPr>
      </w:pPr>
      <w:r w:rsidRPr="01097222">
        <w:rPr>
          <w:lang w:val="en-GB"/>
        </w:rPr>
        <w:t xml:space="preserve">To-Dos: </w:t>
      </w:r>
    </w:p>
    <w:p w:rsidR="01097222" w:rsidP="01097222" w:rsidRDefault="01097222" w14:paraId="1964C2CD" w14:textId="412E5145">
      <w:pPr>
        <w:pStyle w:val="Grundtext"/>
        <w:numPr>
          <w:ilvl w:val="0"/>
          <w:numId w:val="10"/>
        </w:numPr>
        <w:rPr>
          <w:strike/>
        </w:rPr>
      </w:pPr>
      <w:r w:rsidRPr="01097222">
        <w:rPr>
          <w:strike/>
        </w:rPr>
        <w:t>Links im literatur verzeichnis prüfen und korrigieren</w:t>
      </w:r>
    </w:p>
    <w:p w:rsidRPr="00EB15FA" w:rsidR="7E4F3397" w:rsidP="1B5A23B8" w:rsidRDefault="755EC630" w14:paraId="6DFE757E" w14:textId="20DD6A3E">
      <w:pPr>
        <w:pStyle w:val="Grundtext"/>
        <w:numPr>
          <w:ilvl w:val="0"/>
          <w:numId w:val="10"/>
        </w:numPr>
        <w:rPr>
          <w:lang w:val="en-GB"/>
        </w:rPr>
      </w:pPr>
      <w:r w:rsidRPr="00EB15FA">
        <w:rPr>
          <w:lang w:val="en-GB"/>
        </w:rPr>
        <w:t>Präsentation Slides checken &amp; anpassen</w:t>
      </w:r>
    </w:p>
    <w:p w:rsidRPr="00EB15FA" w:rsidR="7E4F3397" w:rsidP="1B5A23B8" w:rsidRDefault="01097222" w14:paraId="1BB837BE" w14:textId="6ECBA2F4">
      <w:pPr>
        <w:pStyle w:val="Grundtext"/>
        <w:numPr>
          <w:ilvl w:val="0"/>
          <w:numId w:val="10"/>
        </w:numPr>
        <w:rPr>
          <w:highlight w:val="yellow"/>
          <w:lang w:val="en-GB"/>
        </w:rPr>
      </w:pPr>
      <w:r w:rsidRPr="01097222">
        <w:rPr>
          <w:lang w:val="en-GB"/>
        </w:rPr>
        <w:t xml:space="preserve">Alles gegenprüfen und Korrekturlesen, Zitationen checken, dass es APA7 konform ist, gucken dass alles einheitlich und flüssig ist, roter Faden und so (vor allem Annual Reports): </w:t>
      </w:r>
    </w:p>
    <w:p w:rsidRPr="00EB15FA" w:rsidR="7E4F3397" w:rsidP="01097222" w:rsidRDefault="01097222" w14:paraId="11F40166" w14:textId="7ECD503E">
      <w:pPr>
        <w:pStyle w:val="Grundtext"/>
        <w:ind w:left="720"/>
        <w:rPr>
          <w:lang w:val="en-GB"/>
        </w:rPr>
      </w:pPr>
      <w:r w:rsidRPr="01097222">
        <w:rPr>
          <w:lang w:val="en-GB"/>
        </w:rPr>
        <w:t xml:space="preserve">(SAIC Motor, 2026), (BYD, 2026), (Geely, 2026) für Annual Report 2025 In Text Referenzen (Author, Erscheinungsjahr). </w:t>
      </w:r>
    </w:p>
    <w:p w:rsidRPr="00EB15FA" w:rsidR="1B5A23B8" w:rsidP="01097222" w:rsidRDefault="01097222" w14:paraId="67647F4F" w14:textId="1BAA5298">
      <w:pPr>
        <w:pStyle w:val="Grundtext"/>
        <w:ind w:left="720"/>
        <w:rPr>
          <w:lang w:val="en-GB"/>
        </w:rPr>
      </w:pPr>
      <w:r w:rsidRPr="01097222">
        <w:rPr>
          <w:lang w:val="en-GB"/>
        </w:rPr>
        <w:t>(SAIC Motor, 2025), (BYD, 2025), (Geely, 2025) für Annual Report 2024</w:t>
      </w:r>
    </w:p>
    <w:p w:rsidR="01097222" w:rsidP="01097222" w:rsidRDefault="01097222" w14:paraId="4F6C40E4" w14:textId="59719C3E">
      <w:pPr>
        <w:pStyle w:val="Grundtext"/>
        <w:ind w:left="720"/>
        <w:rPr>
          <w:lang w:val="en-GB"/>
        </w:rPr>
      </w:pPr>
      <w:r w:rsidRPr="01097222">
        <w:rPr>
          <w:lang w:val="en-GB"/>
        </w:rPr>
        <w:t>KRITISCH — muss vor Abgabe raus/korrigiert werden</w:t>
      </w:r>
    </w:p>
    <w:p w:rsidR="01097222" w:rsidP="01097222" w:rsidRDefault="01097222" w14:paraId="50BB8412" w14:textId="41A89B5D">
      <w:pPr>
        <w:pStyle w:val="Grundtext"/>
        <w:ind w:left="720"/>
        <w:rPr>
          <w:lang w:val="en-GB"/>
        </w:rPr>
      </w:pPr>
      <w:r w:rsidRPr="01097222">
        <w:rPr>
          <w:lang w:val="en-GB"/>
        </w:rPr>
        <w:t xml:space="preserve"> </w:t>
      </w:r>
    </w:p>
    <w:p w:rsidR="01097222" w:rsidP="01097222" w:rsidRDefault="01097222" w14:paraId="7176DD8A" w14:textId="54B5D453">
      <w:pPr>
        <w:pStyle w:val="Grundtext"/>
        <w:ind w:left="720"/>
        <w:rPr>
          <w:lang w:val="en-GB"/>
        </w:rPr>
      </w:pPr>
      <w:r w:rsidRPr="01097222">
        <w:rPr>
          <w:lang w:val="en-GB"/>
        </w:rPr>
        <w:t xml:space="preserve"> </w:t>
      </w:r>
    </w:p>
    <w:p w:rsidR="01097222" w:rsidP="01097222" w:rsidRDefault="01097222" w14:paraId="51BB7557" w14:textId="62F3DA05">
      <w:pPr>
        <w:pStyle w:val="Grundtext"/>
        <w:ind w:left="720"/>
        <w:rPr>
          <w:lang w:val="en-GB"/>
        </w:rPr>
      </w:pPr>
      <w:r w:rsidRPr="01097222">
        <w:rPr>
          <w:lang w:val="en-GB"/>
        </w:rPr>
        <w:t xml:space="preserve"> </w:t>
      </w:r>
    </w:p>
    <w:p w:rsidR="01097222" w:rsidP="01097222" w:rsidRDefault="01097222" w14:paraId="2313A3F3" w14:textId="57912022">
      <w:pPr>
        <w:pStyle w:val="Grundtext"/>
        <w:ind w:left="720"/>
        <w:rPr>
          <w:lang w:val="en-GB"/>
        </w:rPr>
      </w:pPr>
      <w:r w:rsidRPr="01097222">
        <w:rPr>
          <w:lang w:val="en-GB"/>
        </w:rPr>
        <w:t xml:space="preserve"> </w:t>
      </w:r>
    </w:p>
    <w:p w:rsidR="01097222" w:rsidP="01097222" w:rsidRDefault="01097222" w14:paraId="2CF0A41F" w14:textId="798B26F9">
      <w:pPr>
        <w:pStyle w:val="Grundtext"/>
        <w:ind w:left="720"/>
        <w:rPr>
          <w:lang w:val="en-GB"/>
        </w:rPr>
      </w:pPr>
      <w:r w:rsidRPr="01097222">
        <w:rPr>
          <w:lang w:val="en-GB"/>
        </w:rPr>
        <w:t xml:space="preserve"> </w:t>
      </w:r>
    </w:p>
    <w:p w:rsidR="01097222" w:rsidP="01097222" w:rsidRDefault="01097222" w14:paraId="2F37F3EF" w14:textId="6AAB47D9">
      <w:pPr>
        <w:pStyle w:val="Grundtext"/>
        <w:ind w:left="720"/>
        <w:rPr>
          <w:lang w:val="en-GB"/>
        </w:rPr>
      </w:pPr>
      <w:r w:rsidRPr="01097222">
        <w:rPr>
          <w:lang w:val="en-GB"/>
        </w:rPr>
        <w:t xml:space="preserve"> </w:t>
      </w:r>
    </w:p>
    <w:p w:rsidR="01097222" w:rsidP="01097222" w:rsidRDefault="01097222" w14:paraId="6FA35262" w14:textId="2800DD40">
      <w:pPr>
        <w:pStyle w:val="Grundtext"/>
        <w:ind w:left="720"/>
        <w:rPr>
          <w:lang w:val="en-GB"/>
        </w:rPr>
      </w:pPr>
      <w:r w:rsidRPr="01097222">
        <w:rPr>
          <w:lang w:val="en-GB"/>
        </w:rPr>
        <w:t xml:space="preserve">  </w:t>
      </w:r>
    </w:p>
    <w:p w:rsidR="01097222" w:rsidP="01097222" w:rsidRDefault="01097222" w14:paraId="0D4171D5" w14:textId="0277118F">
      <w:pPr>
        <w:pStyle w:val="Grundtext"/>
        <w:ind w:left="720"/>
        <w:rPr>
          <w:lang w:val="en-GB"/>
        </w:rPr>
      </w:pPr>
      <w:r w:rsidRPr="01097222">
        <w:rPr>
          <w:lang w:val="en-GB"/>
        </w:rPr>
        <w:t xml:space="preserve"> </w:t>
      </w:r>
    </w:p>
    <w:p w:rsidR="01097222" w:rsidP="01097222" w:rsidRDefault="01097222" w14:paraId="032877B3" w14:textId="45B14795">
      <w:pPr>
        <w:pStyle w:val="Grundtext"/>
        <w:ind w:left="720"/>
        <w:rPr>
          <w:lang w:val="en-GB"/>
        </w:rPr>
      </w:pPr>
      <w:r w:rsidRPr="01097222">
        <w:rPr>
          <w:lang w:val="en-GB"/>
        </w:rPr>
        <w:t xml:space="preserve">  ---</w:t>
      </w:r>
    </w:p>
    <w:p w:rsidR="01097222" w:rsidP="01097222" w:rsidRDefault="01097222" w14:paraId="2AB01140" w14:textId="55A70395">
      <w:pPr>
        <w:pStyle w:val="Grundtext"/>
        <w:ind w:left="720"/>
        <w:rPr>
          <w:lang w:val="en-GB"/>
        </w:rPr>
      </w:pPr>
      <w:r w:rsidRPr="01097222">
        <w:rPr>
          <w:lang w:val="en-GB"/>
        </w:rPr>
        <w:t xml:space="preserve">  🟠 INHALTLICHE UNSTIMMIGKEITEN &amp; REDUNDANZ</w:t>
      </w:r>
    </w:p>
    <w:p w:rsidR="01097222" w:rsidP="01097222" w:rsidRDefault="01097222" w14:paraId="0953E83A" w14:textId="5D715CC2">
      <w:pPr>
        <w:pStyle w:val="Grundtext"/>
        <w:ind w:left="720"/>
        <w:rPr>
          <w:lang w:val="en-GB"/>
        </w:rPr>
      </w:pPr>
      <w:r w:rsidRPr="01097222">
        <w:rPr>
          <w:lang w:val="en-GB"/>
        </w:rPr>
        <w:t xml:space="preserve"> </w:t>
      </w:r>
    </w:p>
    <w:p w:rsidR="01097222" w:rsidP="01097222" w:rsidRDefault="01097222" w14:paraId="25124D42" w14:textId="171C1DCD">
      <w:pPr>
        <w:pStyle w:val="Grundtext"/>
        <w:ind w:left="720"/>
        <w:rPr>
          <w:lang w:val="en-GB"/>
        </w:rPr>
      </w:pPr>
      <w:r w:rsidRPr="01097222">
        <w:rPr>
          <w:lang w:val="en-GB"/>
        </w:rPr>
        <w:t xml:space="preserve">  7. Wiederholte Datenpunkte (Eindruck „aus 3 Cases</w:t>
      </w:r>
    </w:p>
    <w:p w:rsidR="01097222" w:rsidP="01097222" w:rsidRDefault="01097222" w14:paraId="37BB44E7" w14:textId="035EEFDC">
      <w:pPr>
        <w:pStyle w:val="Grundtext"/>
        <w:ind w:left="720"/>
      </w:pPr>
      <w:r w:rsidRPr="01097222">
        <w:rPr>
          <w:lang w:val="en-GB"/>
        </w:rPr>
        <w:lastRenderedPageBreak/>
        <w:t xml:space="preserve">  zusammengesetzt")</w:t>
      </w:r>
    </w:p>
    <w:p w:rsidR="01097222" w:rsidP="01097222" w:rsidRDefault="01097222" w14:paraId="66896869" w14:textId="089F9048">
      <w:pPr>
        <w:pStyle w:val="Grundtext"/>
        <w:ind w:left="720"/>
      </w:pPr>
      <w:r w:rsidRPr="01097222">
        <w:rPr>
          <w:lang w:val="en-GB"/>
        </w:rPr>
        <w:t xml:space="preserve">  🟠 NEUE Unstimmigkeit (Zahlen)</w:t>
      </w:r>
    </w:p>
    <w:p w:rsidR="01097222" w:rsidP="01097222" w:rsidRDefault="01097222" w14:paraId="1D60BF99" w14:textId="4A13E5E8">
      <w:pPr>
        <w:pStyle w:val="Grundtext"/>
        <w:ind w:left="720"/>
      </w:pPr>
      <w:r w:rsidRPr="01097222">
        <w:rPr>
          <w:lang w:val="en-GB"/>
        </w:rPr>
        <w:t xml:space="preserve"> </w:t>
      </w:r>
    </w:p>
    <w:p w:rsidRPr="00EB15FA" w:rsidR="1B5A23B8" w:rsidP="1B5A23B8" w:rsidRDefault="1B5A23B8" w14:paraId="01EC576E" w14:textId="2F42C603">
      <w:pPr>
        <w:pStyle w:val="Grundtext"/>
        <w:ind w:left="720"/>
        <w:rPr>
          <w:highlight w:val="yellow"/>
          <w:lang w:val="en-GB"/>
        </w:rPr>
      </w:pPr>
    </w:p>
    <w:p w:rsidRPr="00EB15FA" w:rsidR="00467E98" w:rsidP="004B55A4" w:rsidRDefault="755EC630" w14:paraId="450DB78B" w14:textId="24B55BC2">
      <w:pPr>
        <w:pStyle w:val="berschrift1"/>
        <w:tabs>
          <w:tab w:val="clear" w:pos="851"/>
        </w:tabs>
        <w:rPr>
          <w:lang w:val="en-GB"/>
        </w:rPr>
      </w:pPr>
      <w:bookmarkStart w:name="_Toc233418771" w:id="30"/>
      <w:r w:rsidRPr="00EB15FA">
        <w:rPr>
          <w:lang w:val="en-GB"/>
        </w:rPr>
        <w:lastRenderedPageBreak/>
        <w:t>References</w:t>
      </w:r>
      <w:bookmarkEnd w:id="30"/>
    </w:p>
    <w:p w:rsidRPr="00EB15FA" w:rsidR="5F305800" w:rsidP="5F305800" w:rsidRDefault="755EC630" w14:paraId="299C650F" w14:textId="2A44520A">
      <w:pPr>
        <w:spacing w:after="120" w:line="360" w:lineRule="auto"/>
        <w:ind w:left="709" w:hanging="709"/>
      </w:pPr>
      <w:r w:rsidRPr="00EB15FA">
        <w:rPr>
          <w:sz w:val="24"/>
          <w:szCs w:val="24"/>
        </w:rPr>
        <w:t xml:space="preserve">Allen, F., Qian, J., Shan, C., &amp; Zhu, J. L. (2024). Dissecting the long-term performance of the Chinese stock market. </w:t>
      </w:r>
      <w:r w:rsidRPr="00EB15FA">
        <w:rPr>
          <w:i/>
          <w:iCs/>
          <w:sz w:val="24"/>
          <w:szCs w:val="24"/>
        </w:rPr>
        <w:t>Journal of Finance</w:t>
      </w:r>
      <w:r w:rsidRPr="00EB15FA">
        <w:rPr>
          <w:sz w:val="24"/>
          <w:szCs w:val="24"/>
        </w:rPr>
        <w:t xml:space="preserve">, </w:t>
      </w:r>
      <w:r w:rsidRPr="00EB15FA">
        <w:rPr>
          <w:i/>
          <w:iCs/>
          <w:sz w:val="24"/>
          <w:szCs w:val="24"/>
        </w:rPr>
        <w:t>79</w:t>
      </w:r>
      <w:r w:rsidRPr="00EB15FA">
        <w:rPr>
          <w:sz w:val="24"/>
          <w:szCs w:val="24"/>
        </w:rPr>
        <w:t xml:space="preserve">(2), 1121–1171. </w:t>
      </w:r>
      <w:hyperlink r:id="rId18">
        <w:r w:rsidRPr="00EB15FA">
          <w:rPr>
            <w:rStyle w:val="Hyperlink"/>
            <w:sz w:val="24"/>
            <w:szCs w:val="24"/>
          </w:rPr>
          <w:t>https://doi.org/10.1111/jofi.13312</w:t>
        </w:r>
      </w:hyperlink>
    </w:p>
    <w:p w:rsidRPr="00EB15FA" w:rsidR="5F305800" w:rsidP="5F305800" w:rsidRDefault="755EC630" w14:paraId="33255CA1" w14:textId="02C2DCD5">
      <w:pPr>
        <w:spacing w:after="120" w:line="360" w:lineRule="auto"/>
        <w:ind w:left="709" w:hanging="709"/>
      </w:pPr>
      <w:r w:rsidRPr="00EB15FA">
        <w:rPr>
          <w:sz w:val="24"/>
          <w:szCs w:val="24"/>
        </w:rPr>
        <w:t xml:space="preserve">Bai, J., Barwick, P. J., Cao, S., &amp; Li, S. (2025). Quid pro quo, knowledge spillovers, and industrial quality upgrading: Evidence from the Chinese auto industry. </w:t>
      </w:r>
      <w:r w:rsidRPr="00EB15FA">
        <w:rPr>
          <w:i/>
          <w:iCs/>
          <w:sz w:val="24"/>
          <w:szCs w:val="24"/>
        </w:rPr>
        <w:t>American Economic Review</w:t>
      </w:r>
      <w:r w:rsidRPr="00EB15FA">
        <w:rPr>
          <w:sz w:val="24"/>
          <w:szCs w:val="24"/>
        </w:rPr>
        <w:t xml:space="preserve">, </w:t>
      </w:r>
      <w:r w:rsidRPr="00EB15FA">
        <w:rPr>
          <w:i/>
          <w:iCs/>
          <w:sz w:val="24"/>
          <w:szCs w:val="24"/>
        </w:rPr>
        <w:t>115</w:t>
      </w:r>
      <w:r w:rsidRPr="00EB15FA">
        <w:rPr>
          <w:sz w:val="24"/>
          <w:szCs w:val="24"/>
        </w:rPr>
        <w:t xml:space="preserve">(11), 3825–3852. </w:t>
      </w:r>
      <w:hyperlink r:id="rId19">
        <w:r w:rsidRPr="00EB15FA">
          <w:rPr>
            <w:rStyle w:val="Hyperlink"/>
            <w:sz w:val="24"/>
            <w:szCs w:val="24"/>
          </w:rPr>
          <w:t>https://doi.org/10.1257/aer.20221501</w:t>
        </w:r>
      </w:hyperlink>
    </w:p>
    <w:p w:rsidRPr="00EB15FA" w:rsidR="5F305800" w:rsidP="01097222" w:rsidRDefault="01097222" w14:paraId="08FDF012" w14:textId="68FB33EA">
      <w:pPr>
        <w:spacing w:after="120" w:line="360" w:lineRule="auto"/>
        <w:ind w:left="709" w:hanging="709"/>
      </w:pPr>
      <w:r w:rsidRPr="43947502" w:rsidR="43947502">
        <w:rPr>
          <w:sz w:val="24"/>
          <w:szCs w:val="24"/>
        </w:rPr>
        <w:t xml:space="preserve">Balcet, G., Wang, H., &amp; Richet, X. (2012). Geely: A trajectory of catching up and asset-seeking multinational growth. </w:t>
      </w:r>
      <w:r w:rsidRPr="43947502" w:rsidR="43947502">
        <w:rPr>
          <w:i w:val="1"/>
          <w:iCs w:val="1"/>
          <w:sz w:val="24"/>
          <w:szCs w:val="24"/>
        </w:rPr>
        <w:t>International Journal of Automotive Technology and Management</w:t>
      </w:r>
      <w:r w:rsidRPr="43947502" w:rsidR="43947502">
        <w:rPr>
          <w:sz w:val="24"/>
          <w:szCs w:val="24"/>
        </w:rPr>
        <w:t xml:space="preserve">, </w:t>
      </w:r>
      <w:r w:rsidRPr="43947502" w:rsidR="43947502">
        <w:rPr>
          <w:i w:val="1"/>
          <w:iCs w:val="1"/>
          <w:sz w:val="24"/>
          <w:szCs w:val="24"/>
        </w:rPr>
        <w:t>12</w:t>
      </w:r>
      <w:r w:rsidRPr="43947502" w:rsidR="43947502">
        <w:rPr>
          <w:sz w:val="24"/>
          <w:szCs w:val="24"/>
        </w:rPr>
        <w:t xml:space="preserve">(4), 360–375. </w:t>
      </w:r>
      <w:hyperlink r:id="R7b515410b7574e9f">
        <w:r w:rsidRPr="43947502" w:rsidR="43947502">
          <w:rPr>
            <w:rStyle w:val="Hyperlink"/>
            <w:sz w:val="24"/>
            <w:szCs w:val="24"/>
            <w:lang w:val="en-US"/>
          </w:rPr>
          <w:t>https://doi.org/10.1504/IJATM.2012.0513</w:t>
        </w:r>
        <w:r w:rsidRPr="43947502" w:rsidR="43947502">
          <w:rPr>
            <w:rStyle w:val="Hyperlink"/>
            <w:sz w:val="24"/>
            <w:szCs w:val="24"/>
            <w:lang w:val="en-US"/>
          </w:rPr>
          <w:t>61</w:t>
        </w:r>
      </w:hyperlink>
      <w:r w:rsidRPr="43947502" w:rsidR="43947502">
        <w:rPr>
          <w:rFonts w:ascii="Cambria" w:hAnsi="Cambria" w:eastAsia="Cambria" w:cs="Cambria"/>
          <w:color w:val="000000" w:themeColor="text1" w:themeTint="FF" w:themeShade="FF"/>
          <w:sz w:val="24"/>
          <w:szCs w:val="24"/>
          <w:lang w:val="en-US"/>
        </w:rPr>
        <w:t xml:space="preserve"> </w:t>
      </w:r>
    </w:p>
    <w:p w:rsidRPr="00EB15FA" w:rsidR="5F305800" w:rsidP="5F305800" w:rsidRDefault="755EC630" w14:paraId="60618D69" w14:textId="10E19937">
      <w:pPr>
        <w:spacing w:after="120" w:line="360" w:lineRule="auto"/>
        <w:ind w:left="709" w:hanging="709"/>
      </w:pPr>
      <w:r w:rsidRPr="00EB15FA">
        <w:rPr>
          <w:sz w:val="24"/>
          <w:szCs w:val="24"/>
        </w:rPr>
        <w:t xml:space="preserve">Bortolotti, B., &amp; Faccio, M. (2009). Government control of privatized firms. </w:t>
      </w:r>
      <w:r w:rsidRPr="00EB15FA">
        <w:rPr>
          <w:i/>
          <w:iCs/>
          <w:sz w:val="24"/>
          <w:szCs w:val="24"/>
        </w:rPr>
        <w:t>Review of Financial Studies</w:t>
      </w:r>
      <w:r w:rsidRPr="00EB15FA">
        <w:rPr>
          <w:sz w:val="24"/>
          <w:szCs w:val="24"/>
        </w:rPr>
        <w:t xml:space="preserve">, </w:t>
      </w:r>
      <w:r w:rsidRPr="00EB15FA">
        <w:rPr>
          <w:i/>
          <w:iCs/>
          <w:sz w:val="24"/>
          <w:szCs w:val="24"/>
        </w:rPr>
        <w:t>22</w:t>
      </w:r>
      <w:r w:rsidRPr="00EB15FA">
        <w:rPr>
          <w:sz w:val="24"/>
          <w:szCs w:val="24"/>
        </w:rPr>
        <w:t xml:space="preserve">(8), 2907–2939. </w:t>
      </w:r>
      <w:hyperlink r:id="rId21">
        <w:r w:rsidRPr="00EB15FA">
          <w:rPr>
            <w:rStyle w:val="Hyperlink"/>
            <w:sz w:val="24"/>
            <w:szCs w:val="24"/>
          </w:rPr>
          <w:t>https://doi.org/10.1093/rfs/hhn077</w:t>
        </w:r>
      </w:hyperlink>
    </w:p>
    <w:p w:rsidRPr="00EB15FA" w:rsidR="5F305800" w:rsidP="755EC630" w:rsidRDefault="01097222" w14:paraId="3D9C6CD6" w14:textId="75C45A08">
      <w:pPr>
        <w:spacing w:after="120" w:line="360" w:lineRule="auto"/>
        <w:ind w:left="709" w:hanging="709"/>
      </w:pPr>
      <w:r w:rsidRPr="01097222">
        <w:rPr>
          <w:sz w:val="24"/>
          <w:szCs w:val="24"/>
        </w:rPr>
        <w:t xml:space="preserve">BYD Company Limited. (2025). </w:t>
      </w:r>
      <w:r w:rsidRPr="01097222">
        <w:rPr>
          <w:i/>
          <w:iCs/>
          <w:sz w:val="24"/>
          <w:szCs w:val="24"/>
        </w:rPr>
        <w:t>Annual report 2024</w:t>
      </w:r>
      <w:r w:rsidRPr="01097222">
        <w:rPr>
          <w:sz w:val="24"/>
          <w:szCs w:val="24"/>
        </w:rPr>
        <w:t>. Hong Kong Stock Exchange (HKEX: 01211). https://www.bydglobal.com/en/InvestorAnnals.html</w:t>
      </w:r>
    </w:p>
    <w:p w:rsidRPr="00EB15FA" w:rsidR="5F305800" w:rsidP="755EC630" w:rsidRDefault="01097222" w14:paraId="52025491" w14:textId="3891E891">
      <w:pPr>
        <w:spacing w:after="120" w:line="360" w:lineRule="auto"/>
        <w:ind w:left="709" w:hanging="709"/>
      </w:pPr>
      <w:r w:rsidRPr="01097222">
        <w:rPr>
          <w:sz w:val="24"/>
          <w:szCs w:val="24"/>
        </w:rPr>
        <w:t xml:space="preserve">BYD Company Limited. (2026). </w:t>
      </w:r>
      <w:r w:rsidRPr="01097222">
        <w:rPr>
          <w:i/>
          <w:iCs/>
          <w:sz w:val="24"/>
          <w:szCs w:val="24"/>
        </w:rPr>
        <w:t>Annual report 2025</w:t>
      </w:r>
      <w:r w:rsidRPr="01097222">
        <w:rPr>
          <w:sz w:val="24"/>
          <w:szCs w:val="24"/>
        </w:rPr>
        <w:t>. Hong Kong Stock Exchange (HKEX: 01211). https://www.bydglobal.com/en/InvestorAnnals.html</w:t>
      </w:r>
    </w:p>
    <w:p w:rsidRPr="00EB15FA" w:rsidR="5F305800" w:rsidP="5F305800" w:rsidRDefault="755EC630" w14:paraId="51601183" w14:textId="5C473BAD">
      <w:pPr>
        <w:spacing w:after="120" w:line="360" w:lineRule="auto"/>
        <w:ind w:left="709" w:hanging="709"/>
      </w:pPr>
      <w:r w:rsidRPr="00EB15FA">
        <w:rPr>
          <w:sz w:val="24"/>
          <w:szCs w:val="24"/>
        </w:rPr>
        <w:t xml:space="preserve">European Commission. (2024). Commission Implementing Regulation (EU) 2024/2754 of 29 October 2024 imposing a definitive countervailing duty on imports of new battery electric vehicles originating in the People's Republic of China. </w:t>
      </w:r>
      <w:r w:rsidRPr="00EB15FA">
        <w:rPr>
          <w:i/>
          <w:iCs/>
          <w:sz w:val="24"/>
          <w:szCs w:val="24"/>
        </w:rPr>
        <w:t>Official Journal of the European Union</w:t>
      </w:r>
      <w:r w:rsidRPr="00EB15FA">
        <w:rPr>
          <w:sz w:val="24"/>
          <w:szCs w:val="24"/>
        </w:rPr>
        <w:t xml:space="preserve">. </w:t>
      </w:r>
      <w:hyperlink r:id="rId22">
        <w:r w:rsidRPr="00EB15FA">
          <w:rPr>
            <w:rStyle w:val="Hyperlink"/>
            <w:sz w:val="24"/>
            <w:szCs w:val="24"/>
          </w:rPr>
          <w:t>https://eur-lex.europa.eu/eli/reg_impl/2024/2754/oj/eng</w:t>
        </w:r>
      </w:hyperlink>
    </w:p>
    <w:p w:rsidRPr="00EB15FA" w:rsidR="5F305800" w:rsidP="5F305800" w:rsidRDefault="01097222" w14:paraId="728AE4C0" w14:textId="7740250D">
      <w:pPr>
        <w:spacing w:after="120" w:line="360" w:lineRule="auto"/>
        <w:ind w:left="709" w:hanging="709"/>
      </w:pPr>
      <w:r w:rsidRPr="01097222">
        <w:rPr>
          <w:sz w:val="24"/>
          <w:szCs w:val="24"/>
        </w:rPr>
        <w:t xml:space="preserve">Fan, J. P. H., Wong, T. J., &amp; Zhang, T. (2007). Politically connected CEOs, corporate governance, and post-IPO performance of China's newly partially privatized firms. </w:t>
      </w:r>
      <w:r w:rsidRPr="01097222">
        <w:rPr>
          <w:i/>
          <w:iCs/>
          <w:sz w:val="24"/>
          <w:szCs w:val="24"/>
        </w:rPr>
        <w:t>Journal of Financial Economics</w:t>
      </w:r>
      <w:r w:rsidRPr="01097222">
        <w:rPr>
          <w:sz w:val="24"/>
          <w:szCs w:val="24"/>
        </w:rPr>
        <w:t xml:space="preserve">, </w:t>
      </w:r>
      <w:r w:rsidRPr="01097222">
        <w:rPr>
          <w:i/>
          <w:iCs/>
          <w:sz w:val="24"/>
          <w:szCs w:val="24"/>
        </w:rPr>
        <w:t>84</w:t>
      </w:r>
      <w:r w:rsidRPr="01097222">
        <w:rPr>
          <w:sz w:val="24"/>
          <w:szCs w:val="24"/>
        </w:rPr>
        <w:t xml:space="preserve">(2), 330–357. </w:t>
      </w:r>
      <w:hyperlink r:id="rId23">
        <w:r w:rsidRPr="01097222">
          <w:rPr>
            <w:rStyle w:val="Hyperlink"/>
            <w:sz w:val="24"/>
            <w:szCs w:val="24"/>
          </w:rPr>
          <w:t>https://doi.org/10.1016/j.jfineco.2006.03.008</w:t>
        </w:r>
      </w:hyperlink>
    </w:p>
    <w:p w:rsidR="01097222" w:rsidP="01097222" w:rsidRDefault="01097222" w14:paraId="58C121AE" w14:textId="3DC37268">
      <w:pPr>
        <w:spacing w:line="360" w:lineRule="auto"/>
      </w:pPr>
      <w:r w:rsidRPr="43947502" w:rsidR="43947502">
        <w:rPr>
          <w:sz w:val="24"/>
          <w:szCs w:val="24"/>
        </w:rPr>
        <w:t xml:space="preserve">Geely Automobile Holdings Limited. (2025a). </w:t>
      </w:r>
      <w:r w:rsidRPr="43947502" w:rsidR="43947502">
        <w:rPr>
          <w:i w:val="1"/>
          <w:iCs w:val="1"/>
          <w:sz w:val="24"/>
          <w:szCs w:val="24"/>
        </w:rPr>
        <w:t>Annual report 2024</w:t>
      </w:r>
      <w:r w:rsidRPr="43947502" w:rsidR="43947502">
        <w:rPr>
          <w:sz w:val="24"/>
          <w:szCs w:val="24"/>
        </w:rPr>
        <w:t xml:space="preserve">. Hong Kong Stock </w:t>
      </w:r>
      <w:r>
        <w:tab/>
      </w:r>
      <w:r>
        <w:tab/>
      </w:r>
      <w:r w:rsidRPr="43947502" w:rsidR="43947502">
        <w:rPr>
          <w:sz w:val="24"/>
          <w:szCs w:val="24"/>
        </w:rPr>
        <w:t>Exchange (HKEX: 00175)</w:t>
      </w:r>
    </w:p>
    <w:p w:rsidR="01097222" w:rsidP="01097222" w:rsidRDefault="01097222" w14:paraId="1F2C3963" w14:textId="53193E0A">
      <w:pPr>
        <w:spacing w:line="360" w:lineRule="auto"/>
        <w:ind w:firstLine="708"/>
      </w:pPr>
      <w:hyperlink r:id="rId24">
        <w:r w:rsidRPr="01097222">
          <w:rPr>
            <w:rStyle w:val="Hyperlink"/>
            <w:sz w:val="24"/>
            <w:szCs w:val="24"/>
            <w:lang w:val="en-US"/>
          </w:rPr>
          <w:t>https://www.hkexnews.hk/listedco/listconews/sehk/2025/0320/2025032001294.pdf</w:t>
        </w:r>
      </w:hyperlink>
    </w:p>
    <w:p w:rsidR="01097222" w:rsidP="01097222" w:rsidRDefault="01097222" w14:paraId="60F9837D" w14:textId="45C52DFA">
      <w:pPr>
        <w:spacing w:before="240" w:after="120" w:line="360" w:lineRule="auto"/>
        <w:ind w:left="709" w:hanging="709"/>
      </w:pPr>
      <w:r w:rsidRPr="43947502" w:rsidR="43947502">
        <w:rPr>
          <w:sz w:val="24"/>
          <w:szCs w:val="24"/>
        </w:rPr>
        <w:t xml:space="preserve">Geely Automobile Holdings Limited. (2025b). </w:t>
      </w:r>
      <w:r w:rsidRPr="43947502" w:rsidR="43947502">
        <w:rPr>
          <w:i w:val="1"/>
          <w:iCs w:val="1"/>
          <w:sz w:val="24"/>
          <w:szCs w:val="24"/>
        </w:rPr>
        <w:t>Announcement of interim results for the six months ended 30 June 2025</w:t>
      </w:r>
      <w:r w:rsidRPr="43947502" w:rsidR="43947502">
        <w:rPr>
          <w:sz w:val="24"/>
          <w:szCs w:val="24"/>
        </w:rPr>
        <w:t xml:space="preserve">. Hong Kong Stock Exchange (HKEX: 00175). </w:t>
      </w:r>
      <w:hyperlink r:id="R9c03ff62cc914e1e">
        <w:r w:rsidRPr="43947502" w:rsidR="43947502">
          <w:rPr>
            <w:rStyle w:val="Hyperlink"/>
            <w:sz w:val="24"/>
            <w:szCs w:val="24"/>
          </w:rPr>
          <w:t>https://www1.hkexnews.hk/listedco/listconews/sehk/2025/0814/2025081400145.pdf</w:t>
        </w:r>
      </w:hyperlink>
    </w:p>
    <w:p w:rsidRPr="00EB15FA" w:rsidR="5F305800" w:rsidP="01097222" w:rsidRDefault="01097222" w14:paraId="682EF317" w14:textId="5AAF6869">
      <w:pPr>
        <w:spacing w:after="120" w:line="360" w:lineRule="auto"/>
        <w:ind w:left="709" w:hanging="709"/>
      </w:pPr>
      <w:r w:rsidRPr="43947502" w:rsidR="43947502">
        <w:rPr>
          <w:sz w:val="24"/>
          <w:szCs w:val="24"/>
        </w:rPr>
        <w:t xml:space="preserve">Geely Automobile Holdings Limited. (2026). </w:t>
      </w:r>
      <w:r w:rsidRPr="43947502" w:rsidR="43947502">
        <w:rPr>
          <w:i w:val="1"/>
          <w:iCs w:val="1"/>
          <w:sz w:val="24"/>
          <w:szCs w:val="24"/>
        </w:rPr>
        <w:t>Annual report 2025</w:t>
      </w:r>
      <w:r w:rsidRPr="43947502" w:rsidR="43947502">
        <w:rPr>
          <w:sz w:val="24"/>
          <w:szCs w:val="24"/>
        </w:rPr>
        <w:t xml:space="preserve">. Hong Kong Stock Exchange (HKEX: 00175). </w:t>
      </w:r>
      <w:hyperlink r:id="R4a1b34b356af4f8d">
        <w:r w:rsidRPr="43947502" w:rsidR="43947502">
          <w:rPr>
            <w:rStyle w:val="Hyperlink"/>
            <w:sz w:val="24"/>
            <w:szCs w:val="24"/>
          </w:rPr>
          <w:t>https://www.geelyauto.com.hk/wp-content/uploads/2026/04/e00175_2025-annual-report.pdf</w:t>
        </w:r>
      </w:hyperlink>
    </w:p>
    <w:p w:rsidR="01097222" w:rsidP="01097222" w:rsidRDefault="01097222" w14:paraId="483B2AE6" w14:textId="5603EFDF">
      <w:pPr>
        <w:spacing w:after="120" w:line="360" w:lineRule="auto"/>
        <w:ind w:left="709" w:hanging="709"/>
      </w:pPr>
      <w:r w:rsidRPr="01097222">
        <w:rPr>
          <w:sz w:val="24"/>
          <w:szCs w:val="24"/>
        </w:rPr>
        <w:t xml:space="preserve">Holmes, T. J., McGrattan, E. R., &amp; Prescott, E. C. (2015). Quid pro quo: Technology capital transfers for market access in China. </w:t>
      </w:r>
      <w:r w:rsidRPr="01097222">
        <w:rPr>
          <w:i/>
          <w:iCs/>
          <w:sz w:val="24"/>
          <w:szCs w:val="24"/>
        </w:rPr>
        <w:t>Review of Economic Studies</w:t>
      </w:r>
      <w:r w:rsidRPr="01097222">
        <w:rPr>
          <w:sz w:val="24"/>
          <w:szCs w:val="24"/>
        </w:rPr>
        <w:t xml:space="preserve">, </w:t>
      </w:r>
      <w:r w:rsidRPr="01097222">
        <w:rPr>
          <w:i/>
          <w:iCs/>
          <w:sz w:val="24"/>
          <w:szCs w:val="24"/>
        </w:rPr>
        <w:t>82</w:t>
      </w:r>
      <w:r w:rsidRPr="01097222">
        <w:rPr>
          <w:sz w:val="24"/>
          <w:szCs w:val="24"/>
        </w:rPr>
        <w:t xml:space="preserve">(3), 1154–1193. </w:t>
      </w:r>
      <w:hyperlink r:id="rId27">
        <w:r w:rsidRPr="01097222">
          <w:rPr>
            <w:rStyle w:val="Hyperlink"/>
            <w:sz w:val="24"/>
            <w:szCs w:val="24"/>
          </w:rPr>
          <w:t>https://doi.org/10.1093/restud/rdv008</w:t>
        </w:r>
      </w:hyperlink>
      <w:r w:rsidRPr="01097222">
        <w:rPr>
          <w:sz w:val="24"/>
          <w:szCs w:val="24"/>
        </w:rPr>
        <w:t xml:space="preserve"> </w:t>
      </w:r>
    </w:p>
    <w:p w:rsidRPr="00EB15FA" w:rsidR="5F305800" w:rsidP="5F305800" w:rsidRDefault="755EC630" w14:paraId="74C0F66A" w14:textId="17644B54">
      <w:pPr>
        <w:spacing w:after="120" w:line="360" w:lineRule="auto"/>
        <w:ind w:left="709" w:hanging="709"/>
      </w:pPr>
      <w:r w:rsidRPr="00EB15FA">
        <w:rPr>
          <w:sz w:val="24"/>
          <w:szCs w:val="24"/>
        </w:rPr>
        <w:t xml:space="preserve">Howell, S. T. (2018). Joint ventures and technology adoption: A Chinese industrial policy that backfired. </w:t>
      </w:r>
      <w:r w:rsidRPr="00EB15FA">
        <w:rPr>
          <w:i/>
          <w:iCs/>
          <w:sz w:val="24"/>
          <w:szCs w:val="24"/>
        </w:rPr>
        <w:t>Research Policy</w:t>
      </w:r>
      <w:r w:rsidRPr="00EB15FA">
        <w:rPr>
          <w:sz w:val="24"/>
          <w:szCs w:val="24"/>
        </w:rPr>
        <w:t xml:space="preserve">, </w:t>
      </w:r>
      <w:r w:rsidRPr="00EB15FA">
        <w:rPr>
          <w:i/>
          <w:iCs/>
          <w:sz w:val="24"/>
          <w:szCs w:val="24"/>
        </w:rPr>
        <w:t>47</w:t>
      </w:r>
      <w:r w:rsidRPr="00EB15FA">
        <w:rPr>
          <w:sz w:val="24"/>
          <w:szCs w:val="24"/>
        </w:rPr>
        <w:t xml:space="preserve">(8), 1448–1462. </w:t>
      </w:r>
      <w:hyperlink r:id="rId28">
        <w:r w:rsidRPr="00EB15FA">
          <w:rPr>
            <w:rStyle w:val="Hyperlink"/>
            <w:sz w:val="24"/>
            <w:szCs w:val="24"/>
          </w:rPr>
          <w:t>https://doi.org/10.1016/j.respol.2018.04.021</w:t>
        </w:r>
      </w:hyperlink>
    </w:p>
    <w:p w:rsidRPr="00EB15FA" w:rsidR="5F305800" w:rsidP="5F305800" w:rsidRDefault="755EC630" w14:paraId="3DF5D380" w14:textId="42F1E1B3">
      <w:pPr>
        <w:spacing w:after="120" w:line="360" w:lineRule="auto"/>
        <w:ind w:left="709" w:hanging="709"/>
      </w:pPr>
      <w:r w:rsidRPr="00EB15FA">
        <w:rPr>
          <w:sz w:val="24"/>
          <w:szCs w:val="24"/>
        </w:rPr>
        <w:t xml:space="preserve">Inkpen, A. C., &amp; Beamish, P. W. (1997). Knowledge, bargaining power, and the instability of international joint ventures. </w:t>
      </w:r>
      <w:r w:rsidRPr="00EB15FA">
        <w:rPr>
          <w:i/>
          <w:iCs/>
          <w:sz w:val="24"/>
          <w:szCs w:val="24"/>
        </w:rPr>
        <w:t>Academy of Management Review</w:t>
      </w:r>
      <w:r w:rsidRPr="00EB15FA">
        <w:rPr>
          <w:sz w:val="24"/>
          <w:szCs w:val="24"/>
        </w:rPr>
        <w:t xml:space="preserve">, </w:t>
      </w:r>
      <w:r w:rsidRPr="00EB15FA">
        <w:rPr>
          <w:i/>
          <w:iCs/>
          <w:sz w:val="24"/>
          <w:szCs w:val="24"/>
        </w:rPr>
        <w:t>22</w:t>
      </w:r>
      <w:r w:rsidRPr="00EB15FA">
        <w:rPr>
          <w:sz w:val="24"/>
          <w:szCs w:val="24"/>
        </w:rPr>
        <w:t xml:space="preserve">(1), 177–202. </w:t>
      </w:r>
      <w:hyperlink r:id="rId29">
        <w:r w:rsidRPr="00EB15FA">
          <w:rPr>
            <w:rStyle w:val="Hyperlink"/>
            <w:sz w:val="24"/>
            <w:szCs w:val="24"/>
          </w:rPr>
          <w:t>https://doi.org/10.5465/amr.1997.9707180263</w:t>
        </w:r>
      </w:hyperlink>
    </w:p>
    <w:p w:rsidRPr="00EB15FA" w:rsidR="5F305800" w:rsidP="5F305800" w:rsidRDefault="755EC630" w14:paraId="7B2F6555" w14:textId="5CC5034A">
      <w:pPr>
        <w:spacing w:after="120" w:line="360" w:lineRule="auto"/>
        <w:ind w:left="709" w:hanging="709"/>
      </w:pPr>
      <w:r w:rsidRPr="00EB15FA">
        <w:rPr>
          <w:sz w:val="24"/>
          <w:szCs w:val="24"/>
        </w:rPr>
        <w:t xml:space="preserve">International Energy Agency. (2026). </w:t>
      </w:r>
      <w:r w:rsidRPr="00EB15FA">
        <w:rPr>
          <w:i/>
          <w:iCs/>
          <w:sz w:val="24"/>
          <w:szCs w:val="24"/>
        </w:rPr>
        <w:t>Global EV outlook 2026</w:t>
      </w:r>
      <w:r w:rsidRPr="00EB15FA">
        <w:rPr>
          <w:sz w:val="24"/>
          <w:szCs w:val="24"/>
        </w:rPr>
        <w:t xml:space="preserve">. IEA. </w:t>
      </w:r>
      <w:hyperlink r:id="rId30">
        <w:r w:rsidRPr="00EB15FA">
          <w:rPr>
            <w:rStyle w:val="Hyperlink"/>
            <w:sz w:val="24"/>
            <w:szCs w:val="24"/>
          </w:rPr>
          <w:t>https://www.iea.org/reports/global-ev-outlook-2026</w:t>
        </w:r>
      </w:hyperlink>
    </w:p>
    <w:p w:rsidRPr="00EB15FA" w:rsidR="5F305800" w:rsidP="5F305800" w:rsidRDefault="755EC630" w14:paraId="45AAB94B" w14:textId="1A8CFE7B">
      <w:pPr>
        <w:spacing w:after="120" w:line="360" w:lineRule="auto"/>
        <w:ind w:left="709" w:hanging="709"/>
      </w:pPr>
      <w:r w:rsidRPr="00EB15FA">
        <w:rPr>
          <w:sz w:val="24"/>
          <w:szCs w:val="24"/>
        </w:rPr>
        <w:t xml:space="preserve">Jensen, M. C., &amp; Meckling, W. H. (1976). Theory of the firm: Managerial behavior, agency costs and ownership structure. </w:t>
      </w:r>
      <w:r w:rsidRPr="00EB15FA">
        <w:rPr>
          <w:i/>
          <w:iCs/>
          <w:sz w:val="24"/>
          <w:szCs w:val="24"/>
        </w:rPr>
        <w:t>Journal of Financial Economics</w:t>
      </w:r>
      <w:r w:rsidRPr="00EB15FA">
        <w:rPr>
          <w:sz w:val="24"/>
          <w:szCs w:val="24"/>
        </w:rPr>
        <w:t xml:space="preserve">, </w:t>
      </w:r>
      <w:r w:rsidRPr="00EB15FA">
        <w:rPr>
          <w:i/>
          <w:iCs/>
          <w:sz w:val="24"/>
          <w:szCs w:val="24"/>
        </w:rPr>
        <w:t>3</w:t>
      </w:r>
      <w:r w:rsidRPr="00EB15FA">
        <w:rPr>
          <w:sz w:val="24"/>
          <w:szCs w:val="24"/>
        </w:rPr>
        <w:t xml:space="preserve">(4), 305–360. </w:t>
      </w:r>
      <w:hyperlink r:id="rId31">
        <w:r w:rsidRPr="00EB15FA">
          <w:rPr>
            <w:rStyle w:val="Hyperlink"/>
            <w:sz w:val="24"/>
            <w:szCs w:val="24"/>
          </w:rPr>
          <w:t>https://doi.org/10.1016/0304-405X(76)90026-X</w:t>
        </w:r>
      </w:hyperlink>
    </w:p>
    <w:p w:rsidRPr="00EB15FA" w:rsidR="5F305800" w:rsidP="5F305800" w:rsidRDefault="755EC630" w14:paraId="3C418593" w14:textId="1426E1E2">
      <w:pPr>
        <w:spacing w:after="120" w:line="360" w:lineRule="auto"/>
        <w:ind w:left="709" w:hanging="709"/>
      </w:pPr>
      <w:r w:rsidRPr="00EB15FA">
        <w:rPr>
          <w:sz w:val="24"/>
          <w:szCs w:val="24"/>
        </w:rPr>
        <w:t xml:space="preserve">Jiang, Z., &amp; Xu, C. (2023). Policy incentives, government subsidies, and technological innovation in new energy vehicle enterprises: Evidence from China. </w:t>
      </w:r>
      <w:r w:rsidRPr="00EB15FA">
        <w:rPr>
          <w:i/>
          <w:iCs/>
          <w:sz w:val="24"/>
          <w:szCs w:val="24"/>
        </w:rPr>
        <w:t>Energy Policy</w:t>
      </w:r>
      <w:r w:rsidRPr="00EB15FA">
        <w:rPr>
          <w:sz w:val="24"/>
          <w:szCs w:val="24"/>
        </w:rPr>
        <w:t xml:space="preserve">, </w:t>
      </w:r>
      <w:r w:rsidRPr="00EB15FA">
        <w:rPr>
          <w:i/>
          <w:iCs/>
          <w:sz w:val="24"/>
          <w:szCs w:val="24"/>
        </w:rPr>
        <w:t>177</w:t>
      </w:r>
      <w:r w:rsidRPr="00EB15FA">
        <w:rPr>
          <w:sz w:val="24"/>
          <w:szCs w:val="24"/>
        </w:rPr>
        <w:t xml:space="preserve">, Article 113527. </w:t>
      </w:r>
      <w:hyperlink r:id="rId32">
        <w:r w:rsidRPr="00EB15FA">
          <w:rPr>
            <w:rStyle w:val="Hyperlink"/>
            <w:sz w:val="24"/>
            <w:szCs w:val="24"/>
          </w:rPr>
          <w:t>https://doi.org/10.1016/j.enpol.2023.113527</w:t>
        </w:r>
      </w:hyperlink>
    </w:p>
    <w:p w:rsidRPr="00EB15FA" w:rsidR="5F305800" w:rsidP="01097222" w:rsidRDefault="01097222" w14:paraId="0DA6ABD5" w14:textId="6E05797A">
      <w:pPr>
        <w:spacing w:after="120" w:line="360" w:lineRule="auto"/>
        <w:ind w:left="709" w:hanging="709"/>
      </w:pPr>
      <w:r w:rsidRPr="01097222">
        <w:rPr>
          <w:sz w:val="24"/>
          <w:szCs w:val="24"/>
        </w:rPr>
        <w:t xml:space="preserve">Konda, P., Slepnikov, D., &amp; Jin, J. (2022). From transaction to co-creation in Geely's acquisition of Volvo Cars. </w:t>
      </w:r>
      <w:r w:rsidRPr="01097222">
        <w:rPr>
          <w:i/>
          <w:iCs/>
          <w:sz w:val="24"/>
          <w:szCs w:val="24"/>
        </w:rPr>
        <w:t>Asian Journal of Technology Innovation</w:t>
      </w:r>
      <w:r w:rsidRPr="01097222">
        <w:rPr>
          <w:sz w:val="24"/>
          <w:szCs w:val="24"/>
        </w:rPr>
        <w:t xml:space="preserve">, </w:t>
      </w:r>
      <w:r w:rsidRPr="01097222">
        <w:rPr>
          <w:i/>
          <w:iCs/>
          <w:sz w:val="24"/>
          <w:szCs w:val="24"/>
        </w:rPr>
        <w:t>31</w:t>
      </w:r>
      <w:r w:rsidRPr="01097222">
        <w:rPr>
          <w:sz w:val="24"/>
          <w:szCs w:val="24"/>
        </w:rPr>
        <w:t xml:space="preserve">(3), 556–580. </w:t>
      </w:r>
      <w:hyperlink r:id="rId33">
        <w:r w:rsidRPr="01097222">
          <w:rPr>
            <w:rStyle w:val="Hyperlink"/>
            <w:sz w:val="24"/>
            <w:szCs w:val="24"/>
          </w:rPr>
          <w:t>https://doi.org/10.1080/19761597.2022.2133777</w:t>
        </w:r>
      </w:hyperlink>
    </w:p>
    <w:p w:rsidRPr="00EB15FA" w:rsidR="5F305800" w:rsidP="5F305800" w:rsidRDefault="755EC630" w14:paraId="66E94A77" w14:textId="355D0A65">
      <w:pPr>
        <w:spacing w:after="120" w:line="360" w:lineRule="auto"/>
        <w:ind w:left="709" w:hanging="709"/>
      </w:pPr>
      <w:r w:rsidRPr="00EB15FA">
        <w:rPr>
          <w:sz w:val="24"/>
          <w:szCs w:val="24"/>
        </w:rPr>
        <w:t xml:space="preserve">Luo, Y., &amp; Tung, R. L. (2007). International expansion of emerging market enterprises: A springboard perspective. </w:t>
      </w:r>
      <w:r w:rsidRPr="00EB15FA">
        <w:rPr>
          <w:i/>
          <w:iCs/>
          <w:sz w:val="24"/>
          <w:szCs w:val="24"/>
        </w:rPr>
        <w:t>Journal of International Business Studies</w:t>
      </w:r>
      <w:r w:rsidRPr="00EB15FA">
        <w:rPr>
          <w:sz w:val="24"/>
          <w:szCs w:val="24"/>
        </w:rPr>
        <w:t xml:space="preserve">, </w:t>
      </w:r>
      <w:r w:rsidRPr="00EB15FA">
        <w:rPr>
          <w:i/>
          <w:iCs/>
          <w:sz w:val="24"/>
          <w:szCs w:val="24"/>
        </w:rPr>
        <w:t>38</w:t>
      </w:r>
      <w:r w:rsidRPr="00EB15FA">
        <w:rPr>
          <w:sz w:val="24"/>
          <w:szCs w:val="24"/>
        </w:rPr>
        <w:t xml:space="preserve">(4), 481–498. </w:t>
      </w:r>
      <w:hyperlink r:id="rId34">
        <w:r w:rsidRPr="00EB15FA">
          <w:rPr>
            <w:rStyle w:val="Hyperlink"/>
            <w:sz w:val="24"/>
            <w:szCs w:val="24"/>
          </w:rPr>
          <w:t>https://doi.org/10.1057/palgrave.jibs.8400275</w:t>
        </w:r>
      </w:hyperlink>
    </w:p>
    <w:p w:rsidRPr="00EB15FA" w:rsidR="5F305800" w:rsidP="5F305800" w:rsidRDefault="755EC630" w14:paraId="0BE13145" w14:textId="77CEC411">
      <w:pPr>
        <w:spacing w:after="120" w:line="360" w:lineRule="auto"/>
        <w:ind w:left="709" w:hanging="709"/>
      </w:pPr>
      <w:r w:rsidRPr="00EB15FA">
        <w:rPr>
          <w:sz w:val="24"/>
          <w:szCs w:val="24"/>
        </w:rPr>
        <w:lastRenderedPageBreak/>
        <w:t xml:space="preserve">Megginson, W. L., &amp; Netter, J. M. (2001). From state to market: A survey of empirical studies on privatization. </w:t>
      </w:r>
      <w:r w:rsidRPr="00EB15FA">
        <w:rPr>
          <w:i/>
          <w:iCs/>
          <w:sz w:val="24"/>
          <w:szCs w:val="24"/>
        </w:rPr>
        <w:t>Journal of Economic Literature</w:t>
      </w:r>
      <w:r w:rsidRPr="00EB15FA">
        <w:rPr>
          <w:sz w:val="24"/>
          <w:szCs w:val="24"/>
        </w:rPr>
        <w:t xml:space="preserve">, </w:t>
      </w:r>
      <w:r w:rsidRPr="00EB15FA">
        <w:rPr>
          <w:i/>
          <w:iCs/>
          <w:sz w:val="24"/>
          <w:szCs w:val="24"/>
        </w:rPr>
        <w:t>39</w:t>
      </w:r>
      <w:r w:rsidRPr="00EB15FA">
        <w:rPr>
          <w:sz w:val="24"/>
          <w:szCs w:val="24"/>
        </w:rPr>
        <w:t xml:space="preserve">(2), 321–389. </w:t>
      </w:r>
      <w:hyperlink r:id="rId35">
        <w:r w:rsidRPr="00EB15FA">
          <w:rPr>
            <w:rStyle w:val="Hyperlink"/>
            <w:sz w:val="24"/>
            <w:szCs w:val="24"/>
          </w:rPr>
          <w:t>https://doi.org/10.1257/jel.39.2.321</w:t>
        </w:r>
      </w:hyperlink>
    </w:p>
    <w:p w:rsidRPr="00EB15FA" w:rsidR="5F305800" w:rsidP="01097222" w:rsidRDefault="01097222" w14:paraId="59A89B77" w14:textId="1B2C1029">
      <w:pPr>
        <w:spacing w:after="120" w:line="360" w:lineRule="auto"/>
        <w:ind w:left="709" w:hanging="709"/>
        <w:rPr>
          <w:sz w:val="24"/>
          <w:szCs w:val="24"/>
        </w:rPr>
      </w:pPr>
      <w:r w:rsidRPr="01097222">
        <w:rPr>
          <w:sz w:val="24"/>
          <w:szCs w:val="24"/>
        </w:rPr>
        <w:t xml:space="preserve">SAIC Motor Corporation Limited. (2025). </w:t>
      </w:r>
      <w:r w:rsidRPr="01097222">
        <w:rPr>
          <w:i/>
          <w:iCs/>
          <w:sz w:val="24"/>
          <w:szCs w:val="24"/>
        </w:rPr>
        <w:t>Annual report 2024</w:t>
      </w:r>
      <w:r w:rsidRPr="01097222">
        <w:rPr>
          <w:sz w:val="24"/>
          <w:szCs w:val="24"/>
        </w:rPr>
        <w:t xml:space="preserve">. Shanghai Stock Exchange. </w:t>
      </w:r>
      <w:hyperlink r:id="rId36">
        <w:r w:rsidRPr="01097222">
          <w:rPr>
            <w:rStyle w:val="Hyperlink"/>
            <w:sz w:val="24"/>
            <w:szCs w:val="24"/>
          </w:rPr>
          <w:t>https://www.saicmotor.com/english/images/investor_relations/annual_report/2025/5/30/A82D5D04C86944B6A245ACFD8A90FB95.pdf</w:t>
        </w:r>
      </w:hyperlink>
    </w:p>
    <w:p w:rsidRPr="00EB15FA" w:rsidR="5F305800" w:rsidP="01097222" w:rsidRDefault="01097222" w14:paraId="01CCB042" w14:textId="28D013A8">
      <w:pPr>
        <w:spacing w:after="120" w:line="360" w:lineRule="auto"/>
        <w:ind w:left="709" w:hanging="709"/>
        <w:rPr>
          <w:sz w:val="24"/>
          <w:szCs w:val="24"/>
        </w:rPr>
      </w:pPr>
      <w:r w:rsidRPr="01097222">
        <w:rPr>
          <w:sz w:val="24"/>
          <w:szCs w:val="24"/>
        </w:rPr>
        <w:t xml:space="preserve">SAIC Motor Corporation Limited. (2026). </w:t>
      </w:r>
      <w:r w:rsidRPr="01097222">
        <w:rPr>
          <w:i/>
          <w:iCs/>
          <w:sz w:val="24"/>
          <w:szCs w:val="24"/>
        </w:rPr>
        <w:t>Annual report 2025</w:t>
      </w:r>
      <w:r w:rsidRPr="01097222">
        <w:rPr>
          <w:sz w:val="24"/>
          <w:szCs w:val="24"/>
        </w:rPr>
        <w:t xml:space="preserve">. Shanghai Stock Exchange. </w:t>
      </w:r>
      <w:hyperlink r:id="rId37">
        <w:r w:rsidRPr="01097222">
          <w:rPr>
            <w:rStyle w:val="Hyperlink"/>
            <w:sz w:val="24"/>
            <w:szCs w:val="24"/>
          </w:rPr>
          <w:t>https://www.saicmotor.com/english/images/investor_relations/annual_report/2026/4/21/0DFE68E4BCB74B01ACFAE92C344763FF.pdf</w:t>
        </w:r>
      </w:hyperlink>
    </w:p>
    <w:p w:rsidRPr="00EB15FA" w:rsidR="5F305800" w:rsidP="5F305800" w:rsidRDefault="755EC630" w14:paraId="62D774A1" w14:textId="1ED2788E">
      <w:pPr>
        <w:spacing w:after="120" w:line="360" w:lineRule="auto"/>
        <w:ind w:left="709" w:hanging="709"/>
      </w:pPr>
      <w:r w:rsidRPr="00EB15FA">
        <w:rPr>
          <w:sz w:val="24"/>
          <w:szCs w:val="24"/>
        </w:rPr>
        <w:t xml:space="preserve">Shleifer, A., &amp; Vishny, R. W. (1994). Politicians and firms. </w:t>
      </w:r>
      <w:r w:rsidRPr="00EB15FA">
        <w:rPr>
          <w:i/>
          <w:iCs/>
          <w:sz w:val="24"/>
          <w:szCs w:val="24"/>
        </w:rPr>
        <w:t>Quarterly Journal of Economics</w:t>
      </w:r>
      <w:r w:rsidRPr="00EB15FA">
        <w:rPr>
          <w:sz w:val="24"/>
          <w:szCs w:val="24"/>
        </w:rPr>
        <w:t xml:space="preserve">, </w:t>
      </w:r>
      <w:r w:rsidRPr="00EB15FA">
        <w:rPr>
          <w:i/>
          <w:iCs/>
          <w:sz w:val="24"/>
          <w:szCs w:val="24"/>
        </w:rPr>
        <w:t>109</w:t>
      </w:r>
      <w:r w:rsidRPr="00EB15FA">
        <w:rPr>
          <w:sz w:val="24"/>
          <w:szCs w:val="24"/>
        </w:rPr>
        <w:t xml:space="preserve">(4), 995–1025. </w:t>
      </w:r>
      <w:hyperlink r:id="rId38">
        <w:r w:rsidRPr="00EB15FA">
          <w:rPr>
            <w:rStyle w:val="Hyperlink"/>
            <w:sz w:val="24"/>
            <w:szCs w:val="24"/>
          </w:rPr>
          <w:t>https://doi.org/10.2307/2118354</w:t>
        </w:r>
      </w:hyperlink>
    </w:p>
    <w:p w:rsidR="01097222" w:rsidP="01097222" w:rsidRDefault="01097222" w14:paraId="676B3918" w14:textId="2C6F1A78">
      <w:pPr>
        <w:spacing w:after="120" w:line="360" w:lineRule="auto"/>
        <w:ind w:left="709" w:hanging="709"/>
      </w:pPr>
      <w:r w:rsidRPr="01097222">
        <w:rPr>
          <w:sz w:val="24"/>
          <w:szCs w:val="24"/>
        </w:rPr>
        <w:t xml:space="preserve">Teece, D. J., Pisano, G., &amp; Shuen, A. (1997). Dynamic capabilities and strategic management. </w:t>
      </w:r>
      <w:r w:rsidRPr="01097222">
        <w:rPr>
          <w:i/>
          <w:iCs/>
          <w:sz w:val="24"/>
          <w:szCs w:val="24"/>
        </w:rPr>
        <w:t>Strategic Management Journal</w:t>
      </w:r>
      <w:r w:rsidRPr="01097222">
        <w:rPr>
          <w:sz w:val="24"/>
          <w:szCs w:val="24"/>
        </w:rPr>
        <w:t xml:space="preserve">, </w:t>
      </w:r>
      <w:r w:rsidRPr="01097222">
        <w:rPr>
          <w:i/>
          <w:iCs/>
          <w:sz w:val="24"/>
          <w:szCs w:val="24"/>
        </w:rPr>
        <w:t>18</w:t>
      </w:r>
      <w:r w:rsidRPr="01097222">
        <w:rPr>
          <w:sz w:val="24"/>
          <w:szCs w:val="24"/>
        </w:rPr>
        <w:t xml:space="preserve">(7), 509–533.  </w:t>
      </w:r>
      <w:hyperlink r:id="rId39">
        <w:r w:rsidRPr="01097222">
          <w:rPr>
            <w:rStyle w:val="Hyperlink"/>
            <w:sz w:val="24"/>
            <w:szCs w:val="24"/>
          </w:rPr>
          <w:t>https://doi.org/10.1002/(SICI)1097-0266(199708)18:7&lt;509::AID-SMJ882&gt;3.0.CO;2-Z</w:t>
        </w:r>
      </w:hyperlink>
    </w:p>
    <w:p w:rsidRPr="00EB15FA" w:rsidR="5F305800" w:rsidP="5F305800" w:rsidRDefault="755EC630" w14:paraId="6313E60E" w14:textId="64E08222">
      <w:pPr>
        <w:spacing w:after="120" w:line="360" w:lineRule="auto"/>
        <w:ind w:left="709" w:hanging="709"/>
      </w:pPr>
      <w:r w:rsidRPr="00EB15FA">
        <w:rPr>
          <w:sz w:val="24"/>
          <w:szCs w:val="24"/>
        </w:rPr>
        <w:t xml:space="preserve">Wang, X., Zhao, W., &amp; Ruet, J. (2022). Specialised vertical integration: The value-chain strategy of EV lithium-ion battery firms in China. </w:t>
      </w:r>
      <w:r w:rsidRPr="00EB15FA">
        <w:rPr>
          <w:i/>
          <w:iCs/>
          <w:sz w:val="24"/>
          <w:szCs w:val="24"/>
        </w:rPr>
        <w:t>International Journal of Automotive Technology and Management</w:t>
      </w:r>
      <w:r w:rsidRPr="00EB15FA">
        <w:rPr>
          <w:sz w:val="24"/>
          <w:szCs w:val="24"/>
        </w:rPr>
        <w:t xml:space="preserve">, </w:t>
      </w:r>
      <w:r w:rsidRPr="00EB15FA">
        <w:rPr>
          <w:i/>
          <w:iCs/>
          <w:sz w:val="24"/>
          <w:szCs w:val="24"/>
        </w:rPr>
        <w:t>22</w:t>
      </w:r>
      <w:r w:rsidRPr="00EB15FA">
        <w:rPr>
          <w:sz w:val="24"/>
          <w:szCs w:val="24"/>
        </w:rPr>
        <w:t xml:space="preserve">(2), 178–201. </w:t>
      </w:r>
      <w:hyperlink r:id="rId40">
        <w:r w:rsidRPr="00EB15FA">
          <w:rPr>
            <w:rStyle w:val="Hyperlink"/>
            <w:sz w:val="24"/>
            <w:szCs w:val="24"/>
          </w:rPr>
          <w:t>https://doi.org/10.1504/IJATM.2022.124377</w:t>
        </w:r>
      </w:hyperlink>
    </w:p>
    <w:p w:rsidRPr="00EB15FA" w:rsidR="5F305800" w:rsidP="5F305800" w:rsidRDefault="01097222" w14:paraId="1A457B48" w14:textId="6C0D6CD2">
      <w:pPr>
        <w:spacing w:after="120" w:line="360" w:lineRule="auto"/>
        <w:ind w:left="709" w:hanging="709"/>
      </w:pPr>
      <w:r w:rsidRPr="01097222">
        <w:rPr>
          <w:sz w:val="24"/>
          <w:szCs w:val="24"/>
        </w:rPr>
        <w:t xml:space="preserve">Whitfield, L., &amp; Wuttke, T. (2026). China's technological catch-up and leapfrogging in electric vehicles: A firm-level study of BYD and CATL. </w:t>
      </w:r>
      <w:r w:rsidRPr="01097222">
        <w:rPr>
          <w:i/>
          <w:iCs/>
          <w:sz w:val="24"/>
          <w:szCs w:val="24"/>
        </w:rPr>
        <w:t>Progress in Economic Geography</w:t>
      </w:r>
      <w:r w:rsidRPr="01097222">
        <w:rPr>
          <w:sz w:val="24"/>
          <w:szCs w:val="24"/>
        </w:rPr>
        <w:t xml:space="preserve">, </w:t>
      </w:r>
      <w:r w:rsidRPr="01097222">
        <w:rPr>
          <w:i/>
          <w:iCs/>
          <w:sz w:val="24"/>
          <w:szCs w:val="24"/>
        </w:rPr>
        <w:t>4</w:t>
      </w:r>
      <w:r w:rsidRPr="01097222">
        <w:rPr>
          <w:sz w:val="24"/>
          <w:szCs w:val="24"/>
        </w:rPr>
        <w:t xml:space="preserve">, Article 100054. </w:t>
      </w:r>
      <w:hyperlink r:id="rId41">
        <w:r w:rsidRPr="01097222">
          <w:rPr>
            <w:rStyle w:val="Hyperlink"/>
            <w:sz w:val="24"/>
            <w:szCs w:val="24"/>
          </w:rPr>
          <w:t>https://doi.org/10.1016/j.peg.2025.100054</w:t>
        </w:r>
      </w:hyperlink>
      <w:r w:rsidRPr="01097222">
        <w:rPr>
          <w:sz w:val="24"/>
          <w:szCs w:val="24"/>
        </w:rPr>
        <w:t xml:space="preserve"> </w:t>
      </w:r>
    </w:p>
    <w:p w:rsidRPr="00EB15FA" w:rsidR="5F305800" w:rsidP="5F305800" w:rsidRDefault="755EC630" w14:paraId="038EA065" w14:textId="1B60B535">
      <w:pPr>
        <w:spacing w:after="120" w:line="360" w:lineRule="auto"/>
        <w:ind w:left="709" w:hanging="709"/>
      </w:pPr>
      <w:r w:rsidRPr="00EB15FA">
        <w:rPr>
          <w:sz w:val="24"/>
          <w:szCs w:val="24"/>
        </w:rPr>
        <w:t xml:space="preserve">Yuan, J.-Z., &amp; Brasó Broggi, C. (2025). The metamorphosis of China's automotive industry (1953–2001): Inward internationalisation, technological transfers and the making of a post-socialist market. </w:t>
      </w:r>
      <w:r w:rsidRPr="00EB15FA">
        <w:rPr>
          <w:i/>
          <w:iCs/>
          <w:sz w:val="24"/>
          <w:szCs w:val="24"/>
        </w:rPr>
        <w:t>Business History</w:t>
      </w:r>
      <w:r w:rsidRPr="00EB15FA">
        <w:rPr>
          <w:sz w:val="24"/>
          <w:szCs w:val="24"/>
        </w:rPr>
        <w:t xml:space="preserve">, </w:t>
      </w:r>
      <w:r w:rsidRPr="00EB15FA">
        <w:rPr>
          <w:i/>
          <w:iCs/>
          <w:sz w:val="24"/>
          <w:szCs w:val="24"/>
        </w:rPr>
        <w:t>67</w:t>
      </w:r>
      <w:r w:rsidRPr="00EB15FA">
        <w:rPr>
          <w:sz w:val="24"/>
          <w:szCs w:val="24"/>
        </w:rPr>
        <w:t xml:space="preserve">(1), 211–238. </w:t>
      </w:r>
      <w:hyperlink r:id="rId42">
        <w:r w:rsidRPr="00EB15FA">
          <w:rPr>
            <w:rStyle w:val="Hyperlink"/>
            <w:sz w:val="24"/>
            <w:szCs w:val="24"/>
          </w:rPr>
          <w:t>https://doi.org/10.1080/00076791.2023.2247366</w:t>
        </w:r>
      </w:hyperlink>
    </w:p>
    <w:p w:rsidRPr="00EB15FA" w:rsidR="5F305800" w:rsidP="5F305800" w:rsidRDefault="755EC630" w14:paraId="086B23DE" w14:textId="7DA6EF5B">
      <w:pPr>
        <w:spacing w:after="120" w:line="360" w:lineRule="auto"/>
        <w:ind w:left="709" w:hanging="709"/>
      </w:pPr>
      <w:r w:rsidRPr="00EB15FA">
        <w:rPr>
          <w:sz w:val="24"/>
          <w:szCs w:val="24"/>
        </w:rPr>
        <w:t xml:space="preserve">Zhang, Z.-Q., Tang, B.-J., Su, Z., &amp; Zhang, Y. (2025). Founder control and breakthrough innovation: Evidence from high-tech firms in China. </w:t>
      </w:r>
      <w:r w:rsidRPr="00EB15FA">
        <w:rPr>
          <w:i/>
          <w:iCs/>
          <w:sz w:val="24"/>
          <w:szCs w:val="24"/>
        </w:rPr>
        <w:t>China Economic Review</w:t>
      </w:r>
      <w:r w:rsidRPr="00EB15FA">
        <w:rPr>
          <w:sz w:val="24"/>
          <w:szCs w:val="24"/>
        </w:rPr>
        <w:t xml:space="preserve">, </w:t>
      </w:r>
      <w:r w:rsidRPr="00EB15FA">
        <w:rPr>
          <w:i/>
          <w:iCs/>
          <w:sz w:val="24"/>
          <w:szCs w:val="24"/>
        </w:rPr>
        <w:t>94</w:t>
      </w:r>
      <w:r w:rsidRPr="00EB15FA">
        <w:rPr>
          <w:sz w:val="24"/>
          <w:szCs w:val="24"/>
        </w:rPr>
        <w:t xml:space="preserve">, Article 102572. </w:t>
      </w:r>
      <w:hyperlink r:id="rId43">
        <w:r w:rsidRPr="00EB15FA">
          <w:rPr>
            <w:rStyle w:val="Hyperlink"/>
            <w:sz w:val="24"/>
            <w:szCs w:val="24"/>
          </w:rPr>
          <w:t>https://doi.org/10.1016/j.chieco.2025.102572</w:t>
        </w:r>
      </w:hyperlink>
    </w:p>
    <w:p w:rsidRPr="00EB15FA" w:rsidR="5F305800" w:rsidP="5F305800" w:rsidRDefault="01097222" w14:paraId="0ED65B21" w14:textId="65D50B18">
      <w:pPr>
        <w:spacing w:after="120" w:line="360" w:lineRule="auto"/>
        <w:ind w:left="709" w:hanging="709"/>
      </w:pPr>
      <w:r w:rsidRPr="01097222">
        <w:rPr>
          <w:sz w:val="24"/>
          <w:szCs w:val="24"/>
        </w:rPr>
        <w:lastRenderedPageBreak/>
        <w:t xml:space="preserve">Zheng, Q., Noorderhaven, N., &amp; Du, J. (2022). Making the unlikely marriage work: The integration process of Chinese-acquired foreign firms. </w:t>
      </w:r>
      <w:r w:rsidRPr="01097222">
        <w:rPr>
          <w:i/>
          <w:iCs/>
          <w:sz w:val="24"/>
          <w:szCs w:val="24"/>
        </w:rPr>
        <w:t>Journal of World Business</w:t>
      </w:r>
      <w:r w:rsidRPr="01097222">
        <w:rPr>
          <w:sz w:val="24"/>
          <w:szCs w:val="24"/>
        </w:rPr>
        <w:t xml:space="preserve">, </w:t>
      </w:r>
      <w:r w:rsidRPr="01097222">
        <w:rPr>
          <w:i/>
          <w:iCs/>
          <w:sz w:val="24"/>
          <w:szCs w:val="24"/>
        </w:rPr>
        <w:t>57</w:t>
      </w:r>
      <w:r w:rsidRPr="01097222">
        <w:rPr>
          <w:sz w:val="24"/>
          <w:szCs w:val="24"/>
        </w:rPr>
        <w:t xml:space="preserve">(2), Article 101305. </w:t>
      </w:r>
      <w:hyperlink r:id="rId44">
        <w:r w:rsidRPr="01097222">
          <w:rPr>
            <w:rStyle w:val="Hyperlink"/>
            <w:sz w:val="24"/>
            <w:szCs w:val="24"/>
          </w:rPr>
          <w:t>https://doi.org/10.1016/j.jwb.2021.101305</w:t>
        </w:r>
      </w:hyperlink>
    </w:p>
    <w:p w:rsidRPr="00EB15FA" w:rsidR="00467E98" w:rsidP="004B55A4" w:rsidRDefault="755EC630" w14:paraId="639090D0" w14:textId="15868EDA">
      <w:pPr>
        <w:pStyle w:val="berschrift1"/>
        <w:tabs>
          <w:tab w:val="clear" w:pos="851"/>
        </w:tabs>
        <w:rPr>
          <w:lang w:val="en-GB"/>
        </w:rPr>
      </w:pPr>
      <w:bookmarkStart w:name="_Toc233418772" w:id="31"/>
      <w:r w:rsidRPr="00EB15FA">
        <w:rPr>
          <w:lang w:val="en-GB"/>
        </w:rPr>
        <w:lastRenderedPageBreak/>
        <w:t>AI Annex</w:t>
      </w:r>
      <w:bookmarkEnd w:id="31"/>
    </w:p>
    <w:p w:rsidRPr="00EB15FA" w:rsidR="7E4F3397" w:rsidP="7E4F3397" w:rsidRDefault="755EC630" w14:paraId="37933181" w14:textId="36948683">
      <w:pPr>
        <w:pStyle w:val="Grundtext"/>
        <w:rPr>
          <w:b/>
          <w:bCs/>
          <w:lang w:val="en-GB"/>
        </w:rPr>
      </w:pPr>
      <w:r w:rsidRPr="00EB15FA">
        <w:rPr>
          <w:b/>
          <w:bCs/>
          <w:lang w:val="en-GB"/>
        </w:rPr>
        <w:t>Platform and Agent Architecture</w:t>
      </w:r>
    </w:p>
    <w:p w:rsidRPr="00EB15FA" w:rsidR="5F305800" w:rsidP="5F305800" w:rsidRDefault="755EC630" w14:paraId="7F0689E9" w14:textId="0C5A5161">
      <w:pPr>
        <w:pStyle w:val="Grundtext"/>
        <w:rPr>
          <w:lang w:val="en-GB"/>
        </w:rPr>
      </w:pPr>
      <w:r w:rsidRPr="00EB15FA">
        <w:rPr>
          <w:lang w:val="en-GB"/>
        </w:rPr>
        <w:t>This paper was researched and drafted with the support of Claude Code (Anthropic), drawing on two models depending on task type: claude-sonnet-4-6 served as the primary model throughout, covering source ingestion, drafting, APA citation checking, condensing sections without altering their substance, generating the cross-case comparison table, and critical review passes; claude-opus-4 was used selectively for more demanding analytical work, including cross-case comparisons, developing the paper's central argument, and evaluating the logical consistency of multi-source claims. Rather than a single general-purpose assistant, the setup relied on a layered system of specialized agents: wiki-ingest for structured ingestion of PDFs and web sources, wiki-query for extracting specific information from the accumulated knowledge base, wiki-lint for health-checking the wiki for broken links, unresolved contradictions, and stale data, verify-claims for tracing individual factual claims back to primary sources before incorporating them into drafts, and find-references for identifying additional supporting literature.</w:t>
      </w:r>
    </w:p>
    <w:p w:rsidRPr="00EB15FA" w:rsidR="7E4F3397" w:rsidP="7E4F3397" w:rsidRDefault="755EC630" w14:paraId="20EFE358" w14:textId="701A4599">
      <w:pPr>
        <w:pStyle w:val="Grundtext"/>
        <w:rPr>
          <w:b/>
          <w:bCs/>
          <w:lang w:val="en-GB"/>
        </w:rPr>
      </w:pPr>
      <w:r w:rsidRPr="00EB15FA">
        <w:rPr>
          <w:b/>
          <w:bCs/>
          <w:lang w:val="en-GB"/>
        </w:rPr>
        <w:t>Shared Repository and Collaboration</w:t>
      </w:r>
    </w:p>
    <w:p w:rsidRPr="00EB15FA" w:rsidR="7E4F3397" w:rsidP="7E4F3397" w:rsidRDefault="755EC630" w14:paraId="066E6A9A" w14:textId="03BE4FDE">
      <w:pPr>
        <w:pStyle w:val="Grundtext"/>
        <w:rPr>
          <w:lang w:val="en-GB"/>
        </w:rPr>
      </w:pPr>
      <w:r w:rsidRPr="00EB15FA">
        <w:rPr>
          <w:lang w:val="en-GB"/>
        </w:rPr>
        <w:t>The three group members worked within a shared git repository, with each case in a dedicated wiki subfolder (research/wiki/saic-motor/, research/wiki/byd/, research/wiki/geely/) and a shared layer at research/wiki/shared/ for cross-case comparison data, the EU Implementing Regulation, and the IEA Global EV Outlook. The rule was simple: git pull before every session, git push after. Claude Code had read access to all three wikis simultaneously, which enabled direct cross-case comparisons without requiring group members to manually share data. One merge conflict arose during the project (two members pushing to the same file simultaneously) and was resolved using git stash to preserve local changes before pulling the remote state. The paper itself was drafted and edited in Microsoft Word Online; the .docx file was stored in the repository for version control, but text edits were made directly in Word rather than through the git workflow.</w:t>
      </w:r>
    </w:p>
    <w:p w:rsidRPr="00EB15FA" w:rsidR="7E4F3397" w:rsidP="7E4F3397" w:rsidRDefault="755EC630" w14:paraId="2091ABF7" w14:textId="0F5DB526">
      <w:pPr>
        <w:pStyle w:val="Grundtext"/>
        <w:rPr>
          <w:b/>
          <w:bCs/>
          <w:lang w:val="en-GB"/>
        </w:rPr>
      </w:pPr>
      <w:r w:rsidRPr="00EB15FA">
        <w:rPr>
          <w:b/>
          <w:bCs/>
          <w:lang w:val="en-GB"/>
        </w:rPr>
        <w:t>Source Quality System and the Writing guide</w:t>
      </w:r>
    </w:p>
    <w:p w:rsidRPr="00EB15FA" w:rsidR="7E4F3397" w:rsidP="7E4F3397" w:rsidRDefault="755EC630" w14:paraId="7CFE446E" w14:textId="1BD9E95A">
      <w:pPr>
        <w:pStyle w:val="Grundtext"/>
        <w:rPr>
          <w:lang w:val="en-GB"/>
        </w:rPr>
      </w:pPr>
      <w:r w:rsidRPr="00EB15FA">
        <w:rPr>
          <w:lang w:val="en-GB"/>
        </w:rPr>
        <w:t xml:space="preserve">Early in the project, a formal source-quality rating was created for each case wiki. Every source was assessed on two dimensions: journal quality (Q1 = ABS A* such as AER, QJE, JFE; Q2 = ABS A; Q3 = ABS B; down to Q5 = unreviewed web material) and direct relevance to the respective case (R1 = company explicitly named as a case study; R2 = Chinese automotive industry; R3 = theoretical framework; R4 = background context only). This rating was consulted at the start of every writing session to ensure that empirical claims were </w:t>
      </w:r>
      <w:r w:rsidRPr="00EB15FA">
        <w:rPr>
          <w:lang w:val="en-GB"/>
        </w:rPr>
        <w:lastRenderedPageBreak/>
        <w:t>anchored in the highest-quality available source and that lower-ranked sources were not used in positions they could not support.</w:t>
      </w:r>
    </w:p>
    <w:p w:rsidRPr="00EB15FA" w:rsidR="7E4F3397" w:rsidP="7E4F3397" w:rsidRDefault="755EC630" w14:paraId="6DE52E0F" w14:textId="5AACC273">
      <w:pPr>
        <w:pStyle w:val="Grundtext"/>
        <w:rPr>
          <w:lang w:val="en-GB"/>
        </w:rPr>
      </w:pPr>
      <w:r w:rsidRPr="00EB15FA">
        <w:rPr>
          <w:lang w:val="en-GB"/>
        </w:rPr>
        <w:t>To keep the drafting phase efficient across multiple sessions, a writing guide was compiled for each case: a structured reference document consolidating all verified data points, the correct source assignment for each argument, and the applicable citation conventions. Rather than re-querying the wiki each time a figure or reference was needed, the writing guide provided a single verified starting point and ensured that citation formatting remained consistent across sessions and across group members drafting in parallel.</w:t>
      </w:r>
    </w:p>
    <w:p w:rsidRPr="00EB15FA" w:rsidR="7E4F3397" w:rsidP="7E4F3397" w:rsidRDefault="755EC630" w14:paraId="22D989BE" w14:textId="7B0F2DD4">
      <w:pPr>
        <w:pStyle w:val="Grundtext"/>
        <w:rPr>
          <w:b/>
          <w:bCs/>
          <w:lang w:val="en-GB"/>
        </w:rPr>
      </w:pPr>
      <w:r w:rsidRPr="00EB15FA">
        <w:rPr>
          <w:b/>
          <w:bCs/>
          <w:lang w:val="en-GB"/>
        </w:rPr>
        <w:t>Commands and Prompts That Were Particularly Helpful</w:t>
      </w:r>
    </w:p>
    <w:p w:rsidRPr="00EB15FA" w:rsidR="5F305800" w:rsidP="5F305800" w:rsidRDefault="755EC630" w14:paraId="2AB0FD16" w14:textId="61170755">
      <w:pPr>
        <w:pStyle w:val="Grundtext"/>
        <w:rPr>
          <w:lang w:val="en-GB"/>
        </w:rPr>
      </w:pPr>
      <w:r w:rsidRPr="00EB15FA">
        <w:rPr>
          <w:lang w:val="en-GB"/>
        </w:rPr>
        <w:t>Beyond the agent invocations, several prompting patterns proved consistently effective across the project. Framing Claude Code as a critical academic reviewer, specifically as a supervisor looking for errors and inconsistencies rather than a collaborator validating the existing text, produced significantly sharper feedback than generic review requests. Prompts such as "review this section as a Dozent who is looking for overclaims, logical gaps, and APA errors" consistently surfaced issues that a neutral review pass missed.</w:t>
      </w:r>
    </w:p>
    <w:p w:rsidRPr="00EB15FA" w:rsidR="5F305800" w:rsidP="5F305800" w:rsidRDefault="755EC630" w14:paraId="36D30018" w14:textId="244BD023">
      <w:pPr>
        <w:pStyle w:val="Grundtext"/>
        <w:rPr>
          <w:lang w:val="en-GB"/>
        </w:rPr>
      </w:pPr>
      <w:r w:rsidRPr="00EB15FA">
        <w:rPr>
          <w:lang w:val="en-GB"/>
        </w:rPr>
        <w:t>For fact-checking, the most reliable pattern was to isolate a single claim and ask Claude Code to trace it back to the primary source before it entered the draft: "verify this specific figure against its source and tell me the exact passage it comes from." This was the approach that caught the three significant data errors described below.</w:t>
      </w:r>
    </w:p>
    <w:p w:rsidRPr="00EB15FA" w:rsidR="5F305800" w:rsidP="5F305800" w:rsidRDefault="755EC630" w14:paraId="7AFF442F" w14:textId="20F35F83">
      <w:pPr>
        <w:pStyle w:val="Grundtext"/>
        <w:rPr>
          <w:lang w:val="en-GB"/>
        </w:rPr>
      </w:pPr>
      <w:r w:rsidRPr="00EB15FA">
        <w:rPr>
          <w:lang w:val="en-GB"/>
        </w:rPr>
        <w:t>For editing without losing content, the instruction "shorten this section to approximately X words without changing the argument or removing any citations" consistently produced tighter prose while preserving the analytical substance.</w:t>
      </w:r>
    </w:p>
    <w:p w:rsidRPr="00EB15FA" w:rsidR="5F305800" w:rsidP="5F305800" w:rsidRDefault="755EC630" w14:paraId="1B8017BE" w14:textId="1870A166">
      <w:pPr>
        <w:pStyle w:val="Grundtext"/>
        <w:rPr>
          <w:lang w:val="en-GB"/>
        </w:rPr>
      </w:pPr>
      <w:r w:rsidRPr="00EB15FA">
        <w:rPr>
          <w:lang w:val="en-GB"/>
        </w:rPr>
        <w:t>For structuring arguments, explicitly instructing Claude Code to prioritize Q1 and Q2 sources as primary anchors and to flag where a claim was supported only by lower-ranked sources prevented weaker sources from appearing in positions they could not support.</w:t>
      </w:r>
    </w:p>
    <w:p w:rsidRPr="00EB15FA" w:rsidR="5F305800" w:rsidP="5F305800" w:rsidRDefault="755EC630" w14:paraId="735C1542" w14:textId="554BB5FD">
      <w:pPr>
        <w:pStyle w:val="Grundtext"/>
        <w:rPr>
          <w:lang w:val="en-GB"/>
        </w:rPr>
      </w:pPr>
      <w:r w:rsidRPr="00EB15FA">
        <w:rPr>
          <w:lang w:val="en-GB"/>
        </w:rPr>
        <w:t>For cross-case comparisons, giving Claude Code explicit access to all three case wikis and asking it to "compare X across SAIC, BYD, and Geely using only verified wiki data" produced more reliable comparative claims than asking it to reason from general knowledge.</w:t>
      </w:r>
    </w:p>
    <w:p w:rsidRPr="00EB15FA" w:rsidR="7E4F3397" w:rsidP="7E4F3397" w:rsidRDefault="755EC630" w14:paraId="42C12B96" w14:textId="7CD7A515">
      <w:pPr>
        <w:pStyle w:val="Grundtext"/>
        <w:rPr>
          <w:b/>
          <w:bCs/>
          <w:lang w:val="en-GB"/>
        </w:rPr>
      </w:pPr>
      <w:r w:rsidRPr="00EB15FA">
        <w:rPr>
          <w:b/>
          <w:bCs/>
          <w:lang w:val="en-GB"/>
        </w:rPr>
        <w:t>How Helpful It Was, and Where It Had Limits</w:t>
      </w:r>
    </w:p>
    <w:p w:rsidRPr="00EB15FA" w:rsidR="5F305800" w:rsidP="5F305800" w:rsidRDefault="01097222" w14:paraId="22B12635" w14:textId="7FE719C9">
      <w:pPr>
        <w:pStyle w:val="Grundtext"/>
        <w:rPr>
          <w:lang w:val="en-GB"/>
        </w:rPr>
      </w:pPr>
      <w:r w:rsidRPr="01097222">
        <w:rPr>
          <w:lang w:val="en-GB"/>
        </w:rPr>
        <w:t xml:space="preserve">The platform was most valuable for compressing research time: academic papers and annual reports across all three cases were ingested, indexed, and made queryable within a persistent knowledge base, enabling targeted retrieval rather than repeated manual re-reading. Three </w:t>
      </w:r>
      <w:r w:rsidRPr="01097222">
        <w:rPr>
          <w:lang w:val="en-GB"/>
        </w:rPr>
        <w:lastRenderedPageBreak/>
        <w:t>genuine data errors were caught before entering the paper: a provisional EU tariff figure corrected to the final regulatory figure, a net profit value inflated through a currency-unit ambiguity in a secondary source, and an EPS figure based on a wrong share count, all corrected by tracing back to the PwC- or Ernst &amp; Young-audited annual reports. Beyond data errors, the critical review pass also identified structural issues at the section level: duplicated arguments across cases, APA formatting inconsistencies, and passages where the analytical thread was not sufficiently visible. The platform's persistence was also practically important: one session was lost to a hardware shutdown, and the entire research base was recoverable from the wiki and a cross-session memory system without rebuilding from scratch.</w:t>
      </w:r>
    </w:p>
    <w:p w:rsidR="01097222" w:rsidP="01097222" w:rsidRDefault="01097222" w14:paraId="64DEB9E3" w14:textId="6CD2B995">
      <w:pPr>
        <w:pStyle w:val="Grundtext"/>
      </w:pPr>
      <w:r w:rsidRPr="01097222">
        <w:rPr>
          <w:lang w:val="en-GB"/>
        </w:rPr>
        <w:t>Limitations were real. The platform cannot access paywalled journals and had no capability to process Geely's Annual Report PDFs, which were not machine-readable in the working environment, so the Geely case relied more heavily on web research inputs as a result. Context limits in extended research sessions required the work to be distributed across multiple sessions. Consistency was an issue as well: despite the shared repository, the platform's outputs occasionally diverged in currency conventions (USD versus RMB) and citation style, and it produced several incorrect or non-functional DOIs that had to be checked and corrected manually. AI-generated formulations required active critical review; early drafts contained overclaims and framing errors that were identified and corrected. Analytical judgment, argumentation, and all interpretive decisions remained entirely independent of the platform.</w:t>
      </w:r>
    </w:p>
    <w:p w:rsidRPr="00EB15FA" w:rsidR="7E4F3397" w:rsidP="7E4F3397" w:rsidRDefault="755EC630" w14:paraId="5ED80D0D" w14:textId="5B8B9C11">
      <w:pPr>
        <w:pStyle w:val="Grundtext"/>
        <w:rPr>
          <w:b/>
          <w:bCs/>
          <w:lang w:val="en-GB"/>
        </w:rPr>
      </w:pPr>
      <w:r w:rsidRPr="00EB15FA">
        <w:rPr>
          <w:b/>
          <w:bCs/>
          <w:lang w:val="en-GB"/>
        </w:rPr>
        <w:t>Setup and Costs</w:t>
      </w:r>
    </w:p>
    <w:p w:rsidRPr="00EB15FA" w:rsidR="5F305800" w:rsidP="5F305800" w:rsidRDefault="01097222" w14:paraId="19495FF0" w14:textId="0A6B140D">
      <w:pPr>
        <w:pStyle w:val="Grundtext"/>
        <w:rPr>
          <w:lang w:val="en-GB"/>
        </w:rPr>
      </w:pPr>
      <w:r w:rsidRPr="01097222">
        <w:rPr>
          <w:lang w:val="en-GB"/>
        </w:rPr>
        <w:t>Setup required installing the Claude Code CLI, git, and the apm package manager, then running apm install once to deploy all agents, skills, and MCP server configurations. While the technical installation itself was completed within one session, getting productive with the platform took considerably longer. Prior experience was limited to conversational LLM interfaces; understanding how the agent system, wiki workflow, and MCP servers interact, and how to structure prompts that take full advantage of this architecture rather than using it like a chat tool, required several additional hours of familiarization spread across the early project sessions. All team members used the Claude Pro subscription at approximately €21 per month; no additional per-query charges apply. No paid third-party data services were used.</w:t>
      </w:r>
    </w:p>
    <w:p w:rsidR="01097222" w:rsidP="01097222" w:rsidRDefault="01097222" w14:paraId="37D731F9" w14:textId="55567D8D">
      <w:pPr>
        <w:pStyle w:val="Grundtext"/>
        <w:rPr>
          <w:b/>
          <w:bCs/>
          <w:lang w:val="en-GB"/>
        </w:rPr>
      </w:pPr>
    </w:p>
    <w:p w:rsidR="01097222" w:rsidP="01097222" w:rsidRDefault="01097222" w14:paraId="03BB5DCE" w14:textId="521333D6">
      <w:pPr>
        <w:pStyle w:val="Grundtext"/>
        <w:rPr>
          <w:b/>
          <w:bCs/>
          <w:lang w:val="en-GB"/>
        </w:rPr>
      </w:pPr>
    </w:p>
    <w:p w:rsidRPr="00EB15FA" w:rsidR="7E4F3397" w:rsidP="1B5A23B8" w:rsidRDefault="01097222" w14:paraId="4066EECD" w14:textId="10416300">
      <w:pPr>
        <w:pStyle w:val="Grundtext"/>
        <w:jc w:val="center"/>
      </w:pPr>
      <w:r w:rsidRPr="01097222">
        <w:rPr>
          <w:b/>
          <w:bCs/>
          <w:lang w:val="en-GB"/>
        </w:rPr>
        <w:t xml:space="preserve">Statutory Declaration </w:t>
      </w:r>
    </w:p>
    <w:p w:rsidR="01097222" w:rsidP="01097222" w:rsidRDefault="01097222" w14:paraId="0D0F6F7B" w14:textId="3A17ABBA">
      <w:pPr>
        <w:pStyle w:val="Grundtext"/>
        <w:rPr>
          <w:lang w:val="en-GB"/>
        </w:rPr>
      </w:pPr>
      <w:r w:rsidRPr="01097222">
        <w:rPr>
          <w:lang w:val="en-GB"/>
        </w:rPr>
        <w:lastRenderedPageBreak/>
        <w:t>All arguments, analytical claims, structural decisions, and conclusions in this paper are the product of independent judgment. Claude Code was used as a research infrastructure tool, a source-quality enforcer, and a critical editorial reviewer, not as a ghostwriter. No passage was incorporated without critical review and, where necessary, revision.</w:t>
      </w:r>
    </w:p>
    <w:p w:rsidRPr="00EB15FA" w:rsidR="7E4F3397" w:rsidP="7E4F3397" w:rsidRDefault="755EC630" w14:paraId="7C1D3D26" w14:textId="2ECF01F9">
      <w:pPr>
        <w:pStyle w:val="Grundtext"/>
        <w:rPr>
          <w:lang w:val="en-GB"/>
        </w:rPr>
      </w:pPr>
      <w:r w:rsidRPr="00EB15FA">
        <w:rPr>
          <w:lang w:val="en-GB"/>
        </w:rPr>
        <w:t>“We herewith declare that we have composed the present term paper ourselves and without use of any other than the cited sources and aids. Sentences or parts of sentences quoted literally are marked as such; other references with regard to the statement and scope are indicated by full details of the publications concerned. The term paper in the same or similar form has not been submitted to any examination body and has not been published. This thesis was not yet, even in part, used in another examination or as a course performance.”</w:t>
      </w:r>
    </w:p>
    <w:p w:rsidRPr="00EB15FA" w:rsidR="7E4F3397" w:rsidP="1B5A23B8" w:rsidRDefault="755EC630" w14:paraId="3A230A97" w14:textId="76D29AA7">
      <w:pPr>
        <w:pStyle w:val="Grundtext"/>
        <w:rPr>
          <w:lang w:val="en-GB"/>
        </w:rPr>
      </w:pPr>
      <w:r w:rsidRPr="00EB15FA">
        <w:rPr>
          <w:lang w:val="en-GB"/>
        </w:rPr>
        <w:t>Place, Date: Frankfurt am Main, 29.06.2026</w:t>
      </w:r>
    </w:p>
    <w:p w:rsidRPr="00EB15FA" w:rsidR="7E4F3397" w:rsidP="1B5A23B8" w:rsidRDefault="7E4F3397" w14:paraId="66F26565" w14:textId="35500B3C">
      <w:pPr>
        <w:pStyle w:val="Grundtext"/>
        <w:rPr>
          <w:lang w:val="en-GB"/>
        </w:rPr>
      </w:pPr>
    </w:p>
    <w:p w:rsidRPr="00EB15FA" w:rsidR="7E4F3397" w:rsidP="1B5A23B8" w:rsidRDefault="755EC630" w14:paraId="73677F57" w14:textId="282653B5">
      <w:pPr>
        <w:pStyle w:val="Grundtext"/>
        <w:rPr>
          <w:lang w:val="en-GB"/>
        </w:rPr>
      </w:pPr>
      <w:r w:rsidRPr="00EB15FA">
        <w:rPr>
          <w:lang w:val="en-GB"/>
        </w:rPr>
        <w:t xml:space="preserve">Signature: </w:t>
      </w:r>
      <w:r w:rsidRPr="00EB15FA" w:rsidR="7E4F3397">
        <w:rPr>
          <w:noProof/>
          <w:lang w:val="en-GB"/>
        </w:rPr>
        <mc:AlternateContent>
          <mc:Choice Requires="wpg">
            <w:drawing>
              <wp:inline distT="0" distB="0" distL="0" distR="0" wp14:anchorId="05A028D3" wp14:editId="14B692C7">
                <wp:extent cx="961390" cy="614680"/>
                <wp:effectExtent l="57150" t="57150" r="48260" b="52070"/>
                <wp:docPr id="661027189" name="Gruppieren 1"/>
                <wp:cNvGraphicFramePr/>
                <a:graphic xmlns:a="http://schemas.openxmlformats.org/drawingml/2006/main">
                  <a:graphicData uri="http://schemas.microsoft.com/office/word/2010/wordprocessingGroup">
                    <wpg:wgp>
                      <wpg:cNvGrpSpPr/>
                      <wpg:grpSpPr>
                        <a:xfrm>
                          <a:off x="0" y="0"/>
                          <a:ext cx="961390" cy="614680"/>
                          <a:chOff x="0" y="0"/>
                          <a:chExt cx="3111311" cy="1989819"/>
                        </a:xfrm>
                      </wpg:grpSpPr>
                      <w14:contentPart bwMode="auto" r:id="rId45">
                        <w14:nvContentPartPr>
                          <w14:cNvPr id="464227546" name="Freihand 464227546"/>
                          <w14:cNvContentPartPr/>
                        </w14:nvContentPartPr>
                        <w14:xfrm>
                          <a:off x="3111311" y="3671"/>
                          <a:ext cx="0" cy="0"/>
                        </w14:xfrm>
                      </w14:contentPart>
                      <w14:contentPart bwMode="auto" r:id="rId46">
                        <w14:nvContentPartPr>
                          <w14:cNvPr id="214721752" name="Freihand 214721752"/>
                          <w14:cNvContentPartPr/>
                        </w14:nvContentPartPr>
                        <w14:xfrm>
                          <a:off x="0" y="39011"/>
                          <a:ext cx="1804330" cy="1950808"/>
                        </w14:xfrm>
                      </w14:contentPart>
                      <w14:contentPart bwMode="auto" r:id="rId47">
                        <w14:nvContentPartPr>
                          <w14:cNvPr id="1464084149" name="Freihand 1464084149"/>
                          <w14:cNvContentPartPr/>
                        </w14:nvContentPartPr>
                        <w14:xfrm>
                          <a:off x="602308" y="0"/>
                          <a:ext cx="763807" cy="521888"/>
                        </w14:xfrm>
                      </w14:contentPart>
                    </wpg:wgp>
                  </a:graphicData>
                </a:graphic>
              </wp:inline>
            </w:drawing>
          </mc:Choice>
          <mc:Fallback xmlns:arto="http://schemas.microsoft.com/office/word/2006/arto" xmlns:a="http://schemas.openxmlformats.org/drawingml/2006/main" xmlns:a14="http://schemas.microsoft.com/office/drawing/2010/main"/>
        </mc:AlternateContent>
      </w:r>
      <w:r>
        <w:rPr>
          <w:noProof/>
        </w:rPr>
        <mc:AlternateContent>
          <mc:Choice Requires="wpi">
            <w:drawing>
              <wp:inline distT="0" distB="0" distL="0" distR="0" wp14:anchorId="12D681DD" wp14:editId="45E7896F">
                <wp:extent cx="995680" cy="480695"/>
                <wp:effectExtent l="57150" t="57150" r="33020" b="52705"/>
                <wp:docPr id="1681700733" name="Freihand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8">
                          <w14:nvContentPartPr>
                            <w14:cNvContentPartPr/>
                          </w14:nvContentPartPr>
                          <w14:xfrm>
                            <a:off x="0" y="0"/>
                            <a:ext cx="995680" cy="48069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mc:AlternateContent>
      </w:r>
      <w:r>
        <w:rPr>
          <w:noProof/>
        </w:rPr>
        <mc:AlternateContent>
          <mc:Choice Requires="wpg">
            <w:drawing>
              <wp:inline distT="0" distB="0" distL="0" distR="0" wp14:anchorId="35DA29D7" wp14:editId="5E2C8F4B">
                <wp:extent cx="1492885" cy="425450"/>
                <wp:effectExtent l="38100" t="38100" r="31115" b="31750"/>
                <wp:docPr id="93495809" name="Gruppieren 1"/>
                <wp:cNvGraphicFramePr/>
                <a:graphic xmlns:a="http://schemas.openxmlformats.org/drawingml/2006/main">
                  <a:graphicData uri="http://schemas.microsoft.com/office/word/2010/wordprocessingGroup">
                    <wpg:wgp>
                      <wpg:cNvGrpSpPr/>
                      <wpg:grpSpPr>
                        <a:xfrm>
                          <a:off x="0" y="0"/>
                          <a:ext cx="1492885" cy="425450"/>
                          <a:chOff x="0" y="0"/>
                          <a:chExt cx="8262970" cy="2357328"/>
                        </a:xfrm>
                      </wpg:grpSpPr>
                      <w14:contentPart bwMode="auto" r:id="rId49">
                        <w14:nvContentPartPr>
                          <w14:cNvPr id="957765378" name="Freihand 957765378"/>
                          <w14:cNvContentPartPr/>
                        </w14:nvContentPartPr>
                        <w14:xfrm>
                          <a:off x="1163306" y="746072"/>
                          <a:ext cx="0" cy="0"/>
                        </w14:xfrm>
                      </w14:contentPart>
                      <w14:contentPart bwMode="auto" r:id="rId50">
                        <w14:nvContentPartPr>
                          <w14:cNvPr id="1743496983" name="Freihand 1743496983"/>
                          <w14:cNvContentPartPr/>
                        </w14:nvContentPartPr>
                        <w14:xfrm>
                          <a:off x="45204" y="372692"/>
                          <a:ext cx="203702" cy="1127745"/>
                        </w14:xfrm>
                      </w14:contentPart>
                      <w14:contentPart bwMode="auto" r:id="rId51">
                        <w14:nvContentPartPr>
                          <w14:cNvPr id="155059672" name="Freihand 155059672"/>
                          <w14:cNvContentPartPr/>
                        </w14:nvContentPartPr>
                        <w14:xfrm>
                          <a:off x="0" y="325675"/>
                          <a:ext cx="867237" cy="1130866"/>
                        </w14:xfrm>
                      </w14:contentPart>
                      <w14:contentPart bwMode="auto" r:id="rId52">
                        <w14:nvContentPartPr>
                          <w14:cNvPr id="1227302999" name="Freihand 1227302999"/>
                          <w14:cNvContentPartPr/>
                        </w14:nvContentPartPr>
                        <w14:xfrm>
                          <a:off x="685329" y="0"/>
                          <a:ext cx="3395780" cy="2357328"/>
                        </w14:xfrm>
                      </w14:contentPart>
                      <w14:contentPart bwMode="auto" r:id="rId53">
                        <w14:nvContentPartPr>
                          <w14:cNvPr id="662736445" name="Freihand 662736445"/>
                          <w14:cNvContentPartPr/>
                        </w14:nvContentPartPr>
                        <w14:xfrm>
                          <a:off x="1117586" y="471431"/>
                          <a:ext cx="1712571" cy="89515"/>
                        </w14:xfrm>
                      </w14:contentPart>
                      <w14:contentPart bwMode="auto" r:id="rId54">
                        <w14:nvContentPartPr>
                          <w14:cNvPr id="1571217283" name="Freihand 1571217283"/>
                          <w14:cNvContentPartPr/>
                        </w14:nvContentPartPr>
                        <w14:xfrm>
                          <a:off x="4226546" y="159183"/>
                          <a:ext cx="4036424" cy="1906919"/>
                        </w14:xfrm>
                      </w14:contentPart>
                    </wpg:wgp>
                  </a:graphicData>
                </a:graphic>
              </wp:inline>
            </w:drawing>
          </mc:Choice>
          <mc:Fallback xmlns:a="http://schemas.openxmlformats.org/drawingml/2006/main" xmlns:a14="http://schemas.microsoft.com/office/drawing/2010/main"/>
        </mc:AlternateContent>
      </w:r>
    </w:p>
    <w:p w:rsidRPr="00FA411B" w:rsidR="001C1002" w:rsidP="01097222" w:rsidRDefault="001C1002" w14:paraId="610F0878" w14:textId="77777777">
      <w:pPr>
        <w:pStyle w:val="Grundtext"/>
        <w:rPr>
          <w:lang w:val="en-GB"/>
        </w:rPr>
      </w:pPr>
    </w:p>
    <w:sectPr w:rsidRPr="00FA411B" w:rsidR="001C1002" w:rsidSect="00ED56B7">
      <w:footerReference w:type="default" r:id="rId55"/>
      <w:headerReference w:type="first" r:id="rId56"/>
      <w:footerReference w:type="first" r:id="rId57"/>
      <w:type w:val="continuous"/>
      <w:pgSz w:w="11907" w:h="16840" w:orient="portrait" w:code="9"/>
      <w:pgMar w:top="1701" w:right="1418" w:bottom="1134"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EB15FA" w:rsidR="006B06D6" w:rsidRDefault="006B06D6" w14:paraId="59E14EE4" w14:textId="77777777">
      <w:r w:rsidRPr="00EB15FA">
        <w:separator/>
      </w:r>
    </w:p>
  </w:endnote>
  <w:endnote w:type="continuationSeparator" w:id="0">
    <w:p w:rsidRPr="00EB15FA" w:rsidR="006B06D6" w:rsidRDefault="006B06D6" w14:paraId="109CC04E" w14:textId="77777777">
      <w:r w:rsidRPr="00EB15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ridien Roman">
    <w:altName w:val="Times New Roman"/>
    <w:charset w:val="00"/>
    <w:family w:val="roman"/>
    <w:pitch w:val="variable"/>
    <w:sig w:usb0="00000001" w:usb1="4000004A" w:usb2="00000000" w:usb3="00000000" w:csb0="0000011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Pr="00EB15FA" w:rsidR="1D485052" w:rsidTr="755EC630" w14:paraId="22C4165A" w14:textId="77777777">
      <w:trPr>
        <w:trHeight w:val="300"/>
      </w:trPr>
      <w:tc>
        <w:tcPr>
          <w:tcW w:w="2835" w:type="dxa"/>
        </w:tcPr>
        <w:p w:rsidRPr="00EB15FA" w:rsidR="1D485052" w:rsidP="1D485052" w:rsidRDefault="1D485052" w14:paraId="2A22F971" w14:textId="432793B2">
          <w:pPr>
            <w:pStyle w:val="Kopfzeile"/>
            <w:ind w:left="-115"/>
            <w:rPr>
              <w:lang w:val="en-GB"/>
            </w:rPr>
          </w:pPr>
        </w:p>
      </w:tc>
      <w:tc>
        <w:tcPr>
          <w:tcW w:w="2835" w:type="dxa"/>
        </w:tcPr>
        <w:p w:rsidRPr="00EB15FA" w:rsidR="1D485052" w:rsidP="1D485052" w:rsidRDefault="1D485052" w14:paraId="7F46C1AF" w14:textId="3C2748B2">
          <w:pPr>
            <w:pStyle w:val="Kopfzeile"/>
            <w:jc w:val="center"/>
            <w:rPr>
              <w:lang w:val="en-GB"/>
            </w:rPr>
          </w:pPr>
        </w:p>
      </w:tc>
      <w:tc>
        <w:tcPr>
          <w:tcW w:w="2835" w:type="dxa"/>
        </w:tcPr>
        <w:p w:rsidRPr="00EB15FA" w:rsidR="1D485052" w:rsidP="1D485052" w:rsidRDefault="1D485052" w14:paraId="21533C51" w14:textId="50F348AB">
          <w:pPr>
            <w:pStyle w:val="Kopfzeile"/>
            <w:ind w:right="-115"/>
            <w:jc w:val="right"/>
            <w:rPr>
              <w:lang w:val="en-GB"/>
            </w:rPr>
          </w:pPr>
        </w:p>
      </w:tc>
    </w:tr>
  </w:tbl>
  <w:p w:rsidRPr="00EB15FA" w:rsidR="1D485052" w:rsidP="1D485052" w:rsidRDefault="1D485052" w14:paraId="78430C92" w14:textId="6E572056">
    <w:pPr>
      <w:pStyle w:val="Fuzeile"/>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Pr="00EB15FA" w:rsidR="1D485052" w:rsidTr="755EC630" w14:paraId="1EC13F8A" w14:textId="77777777">
      <w:trPr>
        <w:trHeight w:val="300"/>
      </w:trPr>
      <w:tc>
        <w:tcPr>
          <w:tcW w:w="2835" w:type="dxa"/>
        </w:tcPr>
        <w:p w:rsidRPr="00EB15FA" w:rsidR="1D485052" w:rsidP="1D485052" w:rsidRDefault="1D485052" w14:paraId="375E4566" w14:textId="789DDD3F">
          <w:pPr>
            <w:pStyle w:val="Kopfzeile"/>
            <w:ind w:left="-115"/>
            <w:rPr>
              <w:lang w:val="en-GB"/>
            </w:rPr>
          </w:pPr>
        </w:p>
      </w:tc>
      <w:tc>
        <w:tcPr>
          <w:tcW w:w="2835" w:type="dxa"/>
        </w:tcPr>
        <w:p w:rsidRPr="00EB15FA" w:rsidR="1D485052" w:rsidP="1D485052" w:rsidRDefault="1D485052" w14:paraId="079AF8E4" w14:textId="1A5AEE41">
          <w:pPr>
            <w:pStyle w:val="Kopfzeile"/>
            <w:jc w:val="center"/>
            <w:rPr>
              <w:lang w:val="en-GB"/>
            </w:rPr>
          </w:pPr>
        </w:p>
      </w:tc>
      <w:tc>
        <w:tcPr>
          <w:tcW w:w="2835" w:type="dxa"/>
        </w:tcPr>
        <w:p w:rsidRPr="00EB15FA" w:rsidR="1D485052" w:rsidP="1D485052" w:rsidRDefault="1D485052" w14:paraId="26D578CB" w14:textId="1CE902B4">
          <w:pPr>
            <w:pStyle w:val="Kopfzeile"/>
            <w:ind w:right="-115"/>
            <w:jc w:val="right"/>
            <w:rPr>
              <w:lang w:val="en-GB"/>
            </w:rPr>
          </w:pPr>
        </w:p>
      </w:tc>
    </w:tr>
  </w:tbl>
  <w:p w:rsidRPr="00EB15FA" w:rsidR="1D485052" w:rsidP="1D485052" w:rsidRDefault="1D485052" w14:paraId="4B114FE3" w14:textId="0DBE3FB1">
    <w:pPr>
      <w:pStyle w:val="Fuzeile"/>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Pr="00EB15FA" w:rsidR="1D485052" w:rsidTr="755EC630" w14:paraId="7194B6F9" w14:textId="77777777">
      <w:trPr>
        <w:trHeight w:val="300"/>
      </w:trPr>
      <w:tc>
        <w:tcPr>
          <w:tcW w:w="2835" w:type="dxa"/>
        </w:tcPr>
        <w:p w:rsidRPr="00EB15FA" w:rsidR="1D485052" w:rsidP="1D485052" w:rsidRDefault="1D485052" w14:paraId="1DA3C3F0" w14:textId="10046FC8">
          <w:pPr>
            <w:pStyle w:val="Kopfzeile"/>
            <w:ind w:left="-115"/>
            <w:rPr>
              <w:lang w:val="en-GB"/>
            </w:rPr>
          </w:pPr>
        </w:p>
      </w:tc>
      <w:tc>
        <w:tcPr>
          <w:tcW w:w="2835" w:type="dxa"/>
        </w:tcPr>
        <w:p w:rsidRPr="00EB15FA" w:rsidR="1D485052" w:rsidP="1D485052" w:rsidRDefault="1D485052" w14:paraId="55405AF7" w14:textId="730435B4">
          <w:pPr>
            <w:pStyle w:val="Kopfzeile"/>
            <w:jc w:val="center"/>
            <w:rPr>
              <w:lang w:val="en-GB"/>
            </w:rPr>
          </w:pPr>
        </w:p>
      </w:tc>
      <w:tc>
        <w:tcPr>
          <w:tcW w:w="2835" w:type="dxa"/>
        </w:tcPr>
        <w:p w:rsidRPr="00EB15FA" w:rsidR="1D485052" w:rsidP="1D485052" w:rsidRDefault="1D485052" w14:paraId="531EB616" w14:textId="52710D5D">
          <w:pPr>
            <w:pStyle w:val="Kopfzeile"/>
            <w:ind w:right="-115"/>
            <w:jc w:val="right"/>
            <w:rPr>
              <w:lang w:val="en-GB"/>
            </w:rPr>
          </w:pPr>
        </w:p>
      </w:tc>
    </w:tr>
  </w:tbl>
  <w:p w:rsidRPr="00EB15FA" w:rsidR="1D485052" w:rsidP="1D485052" w:rsidRDefault="1D485052" w14:paraId="12EF99FE" w14:textId="76C16F93">
    <w:pPr>
      <w:pStyle w:val="Fuzeile"/>
      <w:rPr>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Pr="00EB15FA" w:rsidR="1D485052" w:rsidTr="755EC630" w14:paraId="27247D4C" w14:textId="77777777">
      <w:trPr>
        <w:trHeight w:val="300"/>
      </w:trPr>
      <w:tc>
        <w:tcPr>
          <w:tcW w:w="2835" w:type="dxa"/>
        </w:tcPr>
        <w:p w:rsidRPr="00EB15FA" w:rsidR="1D485052" w:rsidP="1D485052" w:rsidRDefault="1D485052" w14:paraId="7304270C" w14:textId="56FD1C96">
          <w:pPr>
            <w:pStyle w:val="Kopfzeile"/>
            <w:ind w:left="-115"/>
            <w:rPr>
              <w:lang w:val="en-GB"/>
            </w:rPr>
          </w:pPr>
        </w:p>
      </w:tc>
      <w:tc>
        <w:tcPr>
          <w:tcW w:w="2835" w:type="dxa"/>
        </w:tcPr>
        <w:p w:rsidRPr="00EB15FA" w:rsidR="1D485052" w:rsidP="1D485052" w:rsidRDefault="1D485052" w14:paraId="75346F43" w14:textId="10FBBB14">
          <w:pPr>
            <w:pStyle w:val="Kopfzeile"/>
            <w:jc w:val="center"/>
            <w:rPr>
              <w:lang w:val="en-GB"/>
            </w:rPr>
          </w:pPr>
        </w:p>
      </w:tc>
      <w:tc>
        <w:tcPr>
          <w:tcW w:w="2835" w:type="dxa"/>
        </w:tcPr>
        <w:p w:rsidRPr="00EB15FA" w:rsidR="1D485052" w:rsidP="1D485052" w:rsidRDefault="1D485052" w14:paraId="0CD33C14" w14:textId="758C77FE">
          <w:pPr>
            <w:pStyle w:val="Kopfzeile"/>
            <w:ind w:right="-115"/>
            <w:jc w:val="right"/>
            <w:rPr>
              <w:lang w:val="en-GB"/>
            </w:rPr>
          </w:pPr>
        </w:p>
      </w:tc>
    </w:tr>
  </w:tbl>
  <w:p w:rsidRPr="00EB15FA" w:rsidR="1D485052" w:rsidP="1D485052" w:rsidRDefault="1D485052" w14:paraId="0E37C1D2" w14:textId="7F673ACC">
    <w:pPr>
      <w:pStyle w:val="Fuzeile"/>
      <w:rPr>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Pr="00EB15FA" w:rsidR="1D485052" w:rsidTr="755EC630" w14:paraId="2C947A2F" w14:textId="77777777">
      <w:trPr>
        <w:trHeight w:val="300"/>
      </w:trPr>
      <w:tc>
        <w:tcPr>
          <w:tcW w:w="2925" w:type="dxa"/>
        </w:tcPr>
        <w:p w:rsidRPr="00EB15FA" w:rsidR="1D485052" w:rsidP="1D485052" w:rsidRDefault="1D485052" w14:paraId="16F042BC" w14:textId="0BCCF459">
          <w:pPr>
            <w:pStyle w:val="Kopfzeile"/>
            <w:ind w:left="-115"/>
            <w:rPr>
              <w:lang w:val="en-GB"/>
            </w:rPr>
          </w:pPr>
        </w:p>
      </w:tc>
      <w:tc>
        <w:tcPr>
          <w:tcW w:w="2925" w:type="dxa"/>
        </w:tcPr>
        <w:p w:rsidRPr="00EB15FA" w:rsidR="1D485052" w:rsidP="1D485052" w:rsidRDefault="1D485052" w14:paraId="31A10705" w14:textId="027AB128">
          <w:pPr>
            <w:pStyle w:val="Kopfzeile"/>
            <w:jc w:val="center"/>
            <w:rPr>
              <w:lang w:val="en-GB"/>
            </w:rPr>
          </w:pPr>
        </w:p>
      </w:tc>
      <w:tc>
        <w:tcPr>
          <w:tcW w:w="2925" w:type="dxa"/>
        </w:tcPr>
        <w:p w:rsidRPr="00EB15FA" w:rsidR="1D485052" w:rsidP="1D485052" w:rsidRDefault="1D485052" w14:paraId="111A06E4" w14:textId="6086221F">
          <w:pPr>
            <w:pStyle w:val="Kopfzeile"/>
            <w:ind w:right="-115"/>
            <w:jc w:val="right"/>
            <w:rPr>
              <w:lang w:val="en-GB"/>
            </w:rPr>
          </w:pPr>
        </w:p>
      </w:tc>
    </w:tr>
  </w:tbl>
  <w:p w:rsidRPr="00EB15FA" w:rsidR="1D485052" w:rsidP="1D485052" w:rsidRDefault="1D485052" w14:paraId="2C4C76E5" w14:textId="5A254C62">
    <w:pPr>
      <w:pStyle w:val="Fuzeile"/>
      <w:rPr>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Pr="00EB15FA" w:rsidR="1D485052" w:rsidTr="755EC630" w14:paraId="18046EED" w14:textId="77777777">
      <w:trPr>
        <w:trHeight w:val="300"/>
      </w:trPr>
      <w:tc>
        <w:tcPr>
          <w:tcW w:w="2925" w:type="dxa"/>
        </w:tcPr>
        <w:p w:rsidRPr="00EB15FA" w:rsidR="1D485052" w:rsidP="1D485052" w:rsidRDefault="1D485052" w14:paraId="427CF33A" w14:textId="6ABE7C7D">
          <w:pPr>
            <w:pStyle w:val="Kopfzeile"/>
            <w:ind w:left="-115"/>
            <w:rPr>
              <w:lang w:val="en-GB"/>
            </w:rPr>
          </w:pPr>
        </w:p>
      </w:tc>
      <w:tc>
        <w:tcPr>
          <w:tcW w:w="2925" w:type="dxa"/>
        </w:tcPr>
        <w:p w:rsidRPr="00EB15FA" w:rsidR="1D485052" w:rsidP="1D485052" w:rsidRDefault="1D485052" w14:paraId="246347BC" w14:textId="2B610571">
          <w:pPr>
            <w:pStyle w:val="Kopfzeile"/>
            <w:jc w:val="center"/>
            <w:rPr>
              <w:lang w:val="en-GB"/>
            </w:rPr>
          </w:pPr>
        </w:p>
      </w:tc>
      <w:tc>
        <w:tcPr>
          <w:tcW w:w="2925" w:type="dxa"/>
        </w:tcPr>
        <w:p w:rsidRPr="00EB15FA" w:rsidR="1D485052" w:rsidP="1D485052" w:rsidRDefault="1D485052" w14:paraId="23D31847" w14:textId="41008A2C">
          <w:pPr>
            <w:pStyle w:val="Kopfzeile"/>
            <w:ind w:right="-115"/>
            <w:jc w:val="right"/>
            <w:rPr>
              <w:lang w:val="en-GB"/>
            </w:rPr>
          </w:pPr>
        </w:p>
      </w:tc>
    </w:tr>
  </w:tbl>
  <w:p w:rsidRPr="00EB15FA" w:rsidR="1D485052" w:rsidP="1D485052" w:rsidRDefault="1D485052" w14:paraId="46BBBA2D" w14:textId="73F8E3D0">
    <w:pPr>
      <w:pStyle w:val="Fuzeil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EB15FA" w:rsidR="006B06D6" w:rsidRDefault="006B06D6" w14:paraId="6021CB40" w14:textId="77777777">
      <w:r w:rsidRPr="00EB15FA">
        <w:separator/>
      </w:r>
    </w:p>
  </w:footnote>
  <w:footnote w:type="continuationSeparator" w:id="0">
    <w:p w:rsidRPr="00EB15FA" w:rsidR="006B06D6" w:rsidRDefault="006B06D6" w14:paraId="2D0AE9FF" w14:textId="77777777">
      <w:r w:rsidRPr="00EB15FA">
        <w:continuationSeparator/>
      </w:r>
    </w:p>
  </w:footnote>
  <w:footnote w:type="continuationNotice" w:id="1">
    <w:p w:rsidRPr="00EB15FA" w:rsidR="006B06D6" w:rsidRDefault="006B06D6" w14:paraId="5411F5F3" w14:textId="77777777">
      <w:r w:rsidRPr="00EB15F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B15FA" w:rsidR="00FF2DBC" w:rsidP="00CC79B5" w:rsidRDefault="00FF2DBC" w14:paraId="44E6B452" w14:textId="77777777">
    <w:pPr>
      <w:pStyle w:val="Kopfzeile"/>
      <w:framePr w:wrap="around" w:hAnchor="margin" w:vAnchor="text" w:xAlign="right" w:y="1"/>
      <w:rPr>
        <w:rStyle w:val="Seitenzahl"/>
        <w:lang w:val="en-GB"/>
      </w:rPr>
    </w:pPr>
    <w:r w:rsidRPr="00EB15FA">
      <w:rPr>
        <w:rStyle w:val="Seitenzahl"/>
        <w:lang w:val="en-GB"/>
      </w:rPr>
      <w:fldChar w:fldCharType="begin"/>
    </w:r>
    <w:r w:rsidRPr="00EB15FA">
      <w:rPr>
        <w:rStyle w:val="Seitenzahl"/>
        <w:lang w:val="en-GB"/>
      </w:rPr>
      <w:instrText xml:space="preserve">PAGE  </w:instrText>
    </w:r>
    <w:r w:rsidRPr="00EB15FA">
      <w:rPr>
        <w:rStyle w:val="Seitenzahl"/>
        <w:lang w:val="en-GB"/>
      </w:rPr>
      <w:fldChar w:fldCharType="separate"/>
    </w:r>
    <w:r w:rsidRPr="00EB15FA" w:rsidR="755EC630">
      <w:rPr>
        <w:rStyle w:val="Seitenzahl"/>
        <w:lang w:val="en-GB"/>
      </w:rPr>
      <w:t>IV</w:t>
    </w:r>
    <w:r w:rsidRPr="00EB15FA">
      <w:rPr>
        <w:rStyle w:val="Seitenzahl"/>
        <w:lang w:val="en-GB"/>
      </w:rPr>
      <w:fldChar w:fldCharType="end"/>
    </w:r>
  </w:p>
  <w:p w:rsidRPr="00EB15FA" w:rsidR="00FF2DBC" w:rsidP="00EF1B44" w:rsidRDefault="00FF2DBC" w14:paraId="61A0926B" w14:textId="77777777">
    <w:pPr>
      <w:pStyle w:val="Kopfzeile"/>
      <w:ind w:right="360"/>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B15FA" w:rsidR="00FF2DBC" w:rsidP="00EF1B44" w:rsidRDefault="00FF2DBC" w14:paraId="5EBB778A" w14:textId="77777777">
    <w:pPr>
      <w:pStyle w:val="Kopfzeile"/>
      <w:jc w:val="right"/>
      <w:rPr>
        <w:rStyle w:val="Seitenzahl"/>
        <w:lang w:val="en-GB"/>
      </w:rPr>
    </w:pPr>
    <w:r w:rsidRPr="00EB15FA">
      <w:rPr>
        <w:lang w:val="en-GB"/>
      </w:rPr>
      <w:noBreakHyphen/>
    </w:r>
    <w:r w:rsidRPr="00EB15FA" w:rsidR="755EC630">
      <w:rPr>
        <w:rStyle w:val="Seitenzahl"/>
        <w:lang w:val="en-GB"/>
      </w:rPr>
      <w:t xml:space="preserve"> </w:t>
    </w:r>
    <w:r w:rsidRPr="00EB15FA">
      <w:rPr>
        <w:rStyle w:val="Seitenzahl"/>
        <w:lang w:val="en-GB"/>
      </w:rPr>
      <w:fldChar w:fldCharType="begin"/>
    </w:r>
    <w:r w:rsidRPr="00EB15FA">
      <w:rPr>
        <w:rStyle w:val="Seitenzahl"/>
        <w:lang w:val="en-GB"/>
      </w:rPr>
      <w:instrText xml:space="preserve">PAGE  </w:instrText>
    </w:r>
    <w:r w:rsidRPr="00EB15FA">
      <w:rPr>
        <w:rStyle w:val="Seitenzahl"/>
        <w:lang w:val="en-GB"/>
      </w:rPr>
      <w:fldChar w:fldCharType="separate"/>
    </w:r>
    <w:r w:rsidRPr="00EB15FA" w:rsidR="755EC630">
      <w:rPr>
        <w:rStyle w:val="Seitenzahl"/>
        <w:lang w:val="en-GB"/>
      </w:rPr>
      <w:t>I</w:t>
    </w:r>
    <w:r w:rsidRPr="00EB15FA">
      <w:rPr>
        <w:rStyle w:val="Seitenzahl"/>
        <w:lang w:val="en-GB"/>
      </w:rPr>
      <w:fldChar w:fldCharType="end"/>
    </w:r>
    <w:r w:rsidRPr="00EB15FA" w:rsidR="755EC630">
      <w:rPr>
        <w:rStyle w:val="Seitenzahl"/>
        <w:lang w:val="en-GB"/>
      </w:rPr>
      <w:t xml:space="preserve"> </w:t>
    </w:r>
    <w:r w:rsidRPr="00EB15FA">
      <w:rPr>
        <w:lang w:val="en-GB"/>
      </w:rPr>
      <w:noBreak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B15FA" w:rsidR="00CB6677" w:rsidP="755EC630" w:rsidRDefault="755EC630" w14:paraId="020DF547" w14:textId="430EBF20">
    <w:pPr>
      <w:pStyle w:val="Kopfzeile"/>
      <w:pBdr>
        <w:bottom w:val="single" w:color="auto" w:sz="6" w:space="1"/>
      </w:pBdr>
      <w:jc w:val="center"/>
      <w:rPr>
        <w:lang w:val="en-GB"/>
      </w:rPr>
    </w:pPr>
    <w:r w:rsidRPr="00EB15FA">
      <w:rPr>
        <w:lang w:val="en-GB"/>
      </w:rPr>
      <w:t>Johann Wolfgang Goethe-University Frankfurt</w:t>
    </w:r>
  </w:p>
  <w:p w:rsidRPr="00EB15FA" w:rsidR="00FF2DBC" w:rsidP="00CB6677" w:rsidRDefault="00FF2DBC" w14:paraId="6C876395" w14:textId="77777777">
    <w:pPr>
      <w:pStyle w:val="Kopfzeile"/>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B15FA" w:rsidR="00FF2DBC" w:rsidP="755EC630" w:rsidRDefault="755EC630" w14:paraId="3847588B" w14:textId="77777777">
    <w:pPr>
      <w:pStyle w:val="Kopfzeile"/>
      <w:pBdr>
        <w:bottom w:val="single" w:color="auto" w:sz="6" w:space="1"/>
      </w:pBdr>
      <w:jc w:val="center"/>
      <w:rPr>
        <w:lang w:val="en-GB"/>
      </w:rPr>
    </w:pPr>
    <w:bookmarkStart w:name="OLE_LINK6" w:id="32"/>
    <w:bookmarkStart w:name="OLE_LINK7" w:id="33"/>
    <w:r w:rsidRPr="00EB15FA">
      <w:rPr>
        <w:lang w:val="en-GB"/>
      </w:rPr>
      <w:t>Johann Wolfgang Goethe-Universität Frankfurt</w:t>
    </w:r>
  </w:p>
  <w:bookmarkEnd w:id="32"/>
  <w:bookmarkEnd w:id="33"/>
  <w:p w:rsidRPr="00EB15FA" w:rsidR="00FF2DBC" w:rsidP="00AE27A0" w:rsidRDefault="00FF2DBC" w14:paraId="241CA3DD" w14:textId="77777777">
    <w:pPr>
      <w:pStyle w:val="Kopfzeile"/>
      <w:rPr>
        <w:lang w:val="en-GB"/>
      </w:rPr>
    </w:pPr>
  </w:p>
</w:hdr>
</file>

<file path=word/intelligence2.xml><?xml version="1.0" encoding="utf-8"?>
<int2:intelligence xmlns:int2="http://schemas.microsoft.com/office/intelligence/2020/intelligence" xmlns:oel="http://schemas.microsoft.com/office/2019/extlst">
  <int2:observations>
    <int2:bookmark int2:bookmarkName="_Int_ok1sSRJg" int2:invalidationBookmarkName="" int2:hashCode="DiWBwZgN4zqzmT" int2:id="NgFBA7J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4F27DD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1080"/>
        </w:tabs>
        <w:ind w:left="851" w:hanging="851"/>
      </w:pPr>
    </w:lvl>
    <w:lvl w:ilvl="5">
      <w:start w:val="1"/>
      <w:numFmt w:val="decimal"/>
      <w:pStyle w:val="berschrift6"/>
      <w:lvlText w:val="%1.%2.%3.%4.%5.%6."/>
      <w:lvlJc w:val="left"/>
      <w:pPr>
        <w:tabs>
          <w:tab w:val="num" w:pos="1440"/>
        </w:tabs>
        <w:ind w:left="851" w:hanging="851"/>
      </w:pPr>
    </w:lvl>
    <w:lvl w:ilvl="6">
      <w:start w:val="1"/>
      <w:numFmt w:val="decimal"/>
      <w:pStyle w:val="berschrift7"/>
      <w:lvlText w:val="%1.%2.%3.%4.%5.%6.%7."/>
      <w:lvlJc w:val="left"/>
      <w:pPr>
        <w:tabs>
          <w:tab w:val="num" w:pos="1440"/>
        </w:tabs>
        <w:ind w:left="851" w:hanging="851"/>
      </w:pPr>
    </w:lvl>
    <w:lvl w:ilvl="7">
      <w:start w:val="1"/>
      <w:numFmt w:val="decimal"/>
      <w:lvlRestart w:val="0"/>
      <w:lvlText w:val="%1.%2.%3.%4.%5.%6.%7.%8."/>
      <w:lvlJc w:val="left"/>
      <w:pPr>
        <w:tabs>
          <w:tab w:val="num" w:pos="851"/>
        </w:tabs>
        <w:ind w:left="851" w:hanging="851"/>
      </w:pPr>
    </w:lvl>
    <w:lvl w:ilvl="8">
      <w:start w:val="1"/>
      <w:numFmt w:val="decimal"/>
      <w:lvlText w:val="%1.%2.%3.%4.%5.%6.%7.%8.%9."/>
      <w:lvlJc w:val="left"/>
      <w:pPr>
        <w:tabs>
          <w:tab w:val="num" w:pos="851"/>
        </w:tabs>
        <w:ind w:left="851" w:hanging="851"/>
      </w:pPr>
    </w:lvl>
  </w:abstractNum>
  <w:abstractNum w:abstractNumId="1" w15:restartNumberingAfterBreak="0">
    <w:nsid w:val="220C6DC5"/>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EA702D"/>
    <w:multiLevelType w:val="hybridMultilevel"/>
    <w:tmpl w:val="FFFFFFFF"/>
    <w:lvl w:ilvl="0" w:tplc="2346994C">
      <w:start w:val="1"/>
      <w:numFmt w:val="bullet"/>
      <w:lvlText w:val="·"/>
      <w:lvlJc w:val="left"/>
      <w:pPr>
        <w:ind w:left="720" w:hanging="360"/>
      </w:pPr>
      <w:rPr>
        <w:rFonts w:hint="default" w:ascii="Symbol" w:hAnsi="Symbol"/>
      </w:rPr>
    </w:lvl>
    <w:lvl w:ilvl="1" w:tplc="8D961D0A">
      <w:start w:val="1"/>
      <w:numFmt w:val="bullet"/>
      <w:lvlText w:val="o"/>
      <w:lvlJc w:val="left"/>
      <w:pPr>
        <w:ind w:left="1440" w:hanging="360"/>
      </w:pPr>
      <w:rPr>
        <w:rFonts w:hint="default" w:ascii="Courier New" w:hAnsi="Courier New"/>
      </w:rPr>
    </w:lvl>
    <w:lvl w:ilvl="2" w:tplc="6C4288AC">
      <w:start w:val="1"/>
      <w:numFmt w:val="bullet"/>
      <w:lvlText w:val=""/>
      <w:lvlJc w:val="left"/>
      <w:pPr>
        <w:ind w:left="2160" w:hanging="360"/>
      </w:pPr>
      <w:rPr>
        <w:rFonts w:hint="default" w:ascii="Wingdings" w:hAnsi="Wingdings"/>
      </w:rPr>
    </w:lvl>
    <w:lvl w:ilvl="3" w:tplc="D5BC11CA">
      <w:start w:val="1"/>
      <w:numFmt w:val="bullet"/>
      <w:lvlText w:val=""/>
      <w:lvlJc w:val="left"/>
      <w:pPr>
        <w:ind w:left="2880" w:hanging="360"/>
      </w:pPr>
      <w:rPr>
        <w:rFonts w:hint="default" w:ascii="Symbol" w:hAnsi="Symbol"/>
      </w:rPr>
    </w:lvl>
    <w:lvl w:ilvl="4" w:tplc="C5F4CFA8">
      <w:start w:val="1"/>
      <w:numFmt w:val="bullet"/>
      <w:lvlText w:val="o"/>
      <w:lvlJc w:val="left"/>
      <w:pPr>
        <w:ind w:left="3600" w:hanging="360"/>
      </w:pPr>
      <w:rPr>
        <w:rFonts w:hint="default" w:ascii="Courier New" w:hAnsi="Courier New"/>
      </w:rPr>
    </w:lvl>
    <w:lvl w:ilvl="5" w:tplc="F306DDB8">
      <w:start w:val="1"/>
      <w:numFmt w:val="bullet"/>
      <w:lvlText w:val=""/>
      <w:lvlJc w:val="left"/>
      <w:pPr>
        <w:ind w:left="4320" w:hanging="360"/>
      </w:pPr>
      <w:rPr>
        <w:rFonts w:hint="default" w:ascii="Wingdings" w:hAnsi="Wingdings"/>
      </w:rPr>
    </w:lvl>
    <w:lvl w:ilvl="6" w:tplc="73B2E298">
      <w:start w:val="1"/>
      <w:numFmt w:val="bullet"/>
      <w:lvlText w:val=""/>
      <w:lvlJc w:val="left"/>
      <w:pPr>
        <w:ind w:left="5040" w:hanging="360"/>
      </w:pPr>
      <w:rPr>
        <w:rFonts w:hint="default" w:ascii="Symbol" w:hAnsi="Symbol"/>
      </w:rPr>
    </w:lvl>
    <w:lvl w:ilvl="7" w:tplc="984C3716">
      <w:start w:val="1"/>
      <w:numFmt w:val="bullet"/>
      <w:lvlText w:val="o"/>
      <w:lvlJc w:val="left"/>
      <w:pPr>
        <w:ind w:left="5760" w:hanging="360"/>
      </w:pPr>
      <w:rPr>
        <w:rFonts w:hint="default" w:ascii="Courier New" w:hAnsi="Courier New"/>
      </w:rPr>
    </w:lvl>
    <w:lvl w:ilvl="8" w:tplc="C9E61BBE">
      <w:start w:val="1"/>
      <w:numFmt w:val="bullet"/>
      <w:lvlText w:val=""/>
      <w:lvlJc w:val="left"/>
      <w:pPr>
        <w:ind w:left="6480" w:hanging="360"/>
      </w:pPr>
      <w:rPr>
        <w:rFonts w:hint="default" w:ascii="Wingdings" w:hAnsi="Wingdings"/>
      </w:rPr>
    </w:lvl>
  </w:abstractNum>
  <w:abstractNum w:abstractNumId="3" w15:restartNumberingAfterBreak="0">
    <w:nsid w:val="38B6FCBB"/>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85288F"/>
    <w:multiLevelType w:val="hybridMultilevel"/>
    <w:tmpl w:val="9684D716"/>
    <w:lvl w:ilvl="0" w:tplc="F530F534">
      <w:start w:val="1"/>
      <w:numFmt w:val="bullet"/>
      <w:pStyle w:val="GrundtextAufzhlung"/>
      <w:lvlText w:val=""/>
      <w:lvlJc w:val="left"/>
      <w:pPr>
        <w:tabs>
          <w:tab w:val="num" w:pos="360"/>
        </w:tabs>
        <w:ind w:left="357" w:hanging="357"/>
      </w:pPr>
      <w:rPr>
        <w:rFonts w:hint="default" w:ascii="Symbol" w:hAnsi="Symbol"/>
        <w:sz w:val="24"/>
      </w:rPr>
    </w:lvl>
    <w:lvl w:ilvl="1" w:tplc="04070003" w:tentative="1">
      <w:start w:val="1"/>
      <w:numFmt w:val="bullet"/>
      <w:lvlText w:val="o"/>
      <w:lvlJc w:val="left"/>
      <w:pPr>
        <w:tabs>
          <w:tab w:val="num" w:pos="1440"/>
        </w:tabs>
        <w:ind w:left="1440" w:hanging="360"/>
      </w:pPr>
      <w:rPr>
        <w:rFonts w:hint="default" w:ascii="Courier New" w:hAnsi="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9954918"/>
    <w:multiLevelType w:val="hybridMultilevel"/>
    <w:tmpl w:val="FFFFFFFF"/>
    <w:lvl w:ilvl="0" w:tplc="7AE4DD16">
      <w:start w:val="1"/>
      <w:numFmt w:val="bullet"/>
      <w:lvlText w:val="·"/>
      <w:lvlJc w:val="left"/>
      <w:pPr>
        <w:ind w:left="720" w:hanging="360"/>
      </w:pPr>
      <w:rPr>
        <w:rFonts w:hint="default" w:ascii="Symbol" w:hAnsi="Symbol"/>
      </w:rPr>
    </w:lvl>
    <w:lvl w:ilvl="1" w:tplc="43880FB6">
      <w:start w:val="1"/>
      <w:numFmt w:val="bullet"/>
      <w:lvlText w:val="o"/>
      <w:lvlJc w:val="left"/>
      <w:pPr>
        <w:ind w:left="1440" w:hanging="360"/>
      </w:pPr>
      <w:rPr>
        <w:rFonts w:hint="default" w:ascii="Courier New" w:hAnsi="Courier New"/>
      </w:rPr>
    </w:lvl>
    <w:lvl w:ilvl="2" w:tplc="193C7DA4">
      <w:start w:val="1"/>
      <w:numFmt w:val="bullet"/>
      <w:lvlText w:val=""/>
      <w:lvlJc w:val="left"/>
      <w:pPr>
        <w:ind w:left="2160" w:hanging="360"/>
      </w:pPr>
      <w:rPr>
        <w:rFonts w:hint="default" w:ascii="Wingdings" w:hAnsi="Wingdings"/>
      </w:rPr>
    </w:lvl>
    <w:lvl w:ilvl="3" w:tplc="8ACAD222">
      <w:start w:val="1"/>
      <w:numFmt w:val="bullet"/>
      <w:lvlText w:val=""/>
      <w:lvlJc w:val="left"/>
      <w:pPr>
        <w:ind w:left="2880" w:hanging="360"/>
      </w:pPr>
      <w:rPr>
        <w:rFonts w:hint="default" w:ascii="Symbol" w:hAnsi="Symbol"/>
      </w:rPr>
    </w:lvl>
    <w:lvl w:ilvl="4" w:tplc="0DB2C194">
      <w:start w:val="1"/>
      <w:numFmt w:val="bullet"/>
      <w:lvlText w:val="o"/>
      <w:lvlJc w:val="left"/>
      <w:pPr>
        <w:ind w:left="3600" w:hanging="360"/>
      </w:pPr>
      <w:rPr>
        <w:rFonts w:hint="default" w:ascii="Courier New" w:hAnsi="Courier New"/>
      </w:rPr>
    </w:lvl>
    <w:lvl w:ilvl="5" w:tplc="EA62419A">
      <w:start w:val="1"/>
      <w:numFmt w:val="bullet"/>
      <w:lvlText w:val=""/>
      <w:lvlJc w:val="left"/>
      <w:pPr>
        <w:ind w:left="4320" w:hanging="360"/>
      </w:pPr>
      <w:rPr>
        <w:rFonts w:hint="default" w:ascii="Wingdings" w:hAnsi="Wingdings"/>
      </w:rPr>
    </w:lvl>
    <w:lvl w:ilvl="6" w:tplc="1AA81C04">
      <w:start w:val="1"/>
      <w:numFmt w:val="bullet"/>
      <w:lvlText w:val=""/>
      <w:lvlJc w:val="left"/>
      <w:pPr>
        <w:ind w:left="5040" w:hanging="360"/>
      </w:pPr>
      <w:rPr>
        <w:rFonts w:hint="default" w:ascii="Symbol" w:hAnsi="Symbol"/>
      </w:rPr>
    </w:lvl>
    <w:lvl w:ilvl="7" w:tplc="4F6C36B0">
      <w:start w:val="1"/>
      <w:numFmt w:val="bullet"/>
      <w:lvlText w:val="o"/>
      <w:lvlJc w:val="left"/>
      <w:pPr>
        <w:ind w:left="5760" w:hanging="360"/>
      </w:pPr>
      <w:rPr>
        <w:rFonts w:hint="default" w:ascii="Courier New" w:hAnsi="Courier New"/>
      </w:rPr>
    </w:lvl>
    <w:lvl w:ilvl="8" w:tplc="89FCE9CE">
      <w:start w:val="1"/>
      <w:numFmt w:val="bullet"/>
      <w:lvlText w:val=""/>
      <w:lvlJc w:val="left"/>
      <w:pPr>
        <w:ind w:left="6480" w:hanging="360"/>
      </w:pPr>
      <w:rPr>
        <w:rFonts w:hint="default" w:ascii="Wingdings" w:hAnsi="Wingdings"/>
      </w:rPr>
    </w:lvl>
  </w:abstractNum>
  <w:abstractNum w:abstractNumId="6" w15:restartNumberingAfterBreak="0">
    <w:nsid w:val="535E2923"/>
    <w:multiLevelType w:val="hybridMultilevel"/>
    <w:tmpl w:val="FFFFFFFF"/>
    <w:lvl w:ilvl="0" w:tplc="7F0451C8">
      <w:start w:val="1"/>
      <w:numFmt w:val="bullet"/>
      <w:lvlText w:val=""/>
      <w:lvlJc w:val="left"/>
      <w:pPr>
        <w:ind w:left="720" w:hanging="360"/>
      </w:pPr>
      <w:rPr>
        <w:rFonts w:hint="default" w:ascii="Symbol" w:hAnsi="Symbol"/>
      </w:rPr>
    </w:lvl>
    <w:lvl w:ilvl="1" w:tplc="E7681718">
      <w:start w:val="1"/>
      <w:numFmt w:val="bullet"/>
      <w:lvlText w:val="o"/>
      <w:lvlJc w:val="left"/>
      <w:pPr>
        <w:ind w:left="1440" w:hanging="360"/>
      </w:pPr>
      <w:rPr>
        <w:rFonts w:hint="default" w:ascii="Courier New" w:hAnsi="Courier New"/>
      </w:rPr>
    </w:lvl>
    <w:lvl w:ilvl="2" w:tplc="643001F2">
      <w:start w:val="1"/>
      <w:numFmt w:val="bullet"/>
      <w:lvlText w:val=""/>
      <w:lvlJc w:val="left"/>
      <w:pPr>
        <w:ind w:left="2160" w:hanging="360"/>
      </w:pPr>
      <w:rPr>
        <w:rFonts w:hint="default" w:ascii="Wingdings" w:hAnsi="Wingdings"/>
      </w:rPr>
    </w:lvl>
    <w:lvl w:ilvl="3" w:tplc="199A9DF6">
      <w:start w:val="1"/>
      <w:numFmt w:val="bullet"/>
      <w:lvlText w:val=""/>
      <w:lvlJc w:val="left"/>
      <w:pPr>
        <w:ind w:left="2880" w:hanging="360"/>
      </w:pPr>
      <w:rPr>
        <w:rFonts w:hint="default" w:ascii="Symbol" w:hAnsi="Symbol"/>
      </w:rPr>
    </w:lvl>
    <w:lvl w:ilvl="4" w:tplc="6C36B3CE">
      <w:start w:val="1"/>
      <w:numFmt w:val="bullet"/>
      <w:lvlText w:val="o"/>
      <w:lvlJc w:val="left"/>
      <w:pPr>
        <w:ind w:left="3600" w:hanging="360"/>
      </w:pPr>
      <w:rPr>
        <w:rFonts w:hint="default" w:ascii="Courier New" w:hAnsi="Courier New"/>
      </w:rPr>
    </w:lvl>
    <w:lvl w:ilvl="5" w:tplc="683A1594">
      <w:start w:val="1"/>
      <w:numFmt w:val="bullet"/>
      <w:lvlText w:val=""/>
      <w:lvlJc w:val="left"/>
      <w:pPr>
        <w:ind w:left="4320" w:hanging="360"/>
      </w:pPr>
      <w:rPr>
        <w:rFonts w:hint="default" w:ascii="Wingdings" w:hAnsi="Wingdings"/>
      </w:rPr>
    </w:lvl>
    <w:lvl w:ilvl="6" w:tplc="28884CB0">
      <w:start w:val="1"/>
      <w:numFmt w:val="bullet"/>
      <w:lvlText w:val=""/>
      <w:lvlJc w:val="left"/>
      <w:pPr>
        <w:ind w:left="5040" w:hanging="360"/>
      </w:pPr>
      <w:rPr>
        <w:rFonts w:hint="default" w:ascii="Symbol" w:hAnsi="Symbol"/>
      </w:rPr>
    </w:lvl>
    <w:lvl w:ilvl="7" w:tplc="660A07CA">
      <w:start w:val="1"/>
      <w:numFmt w:val="bullet"/>
      <w:lvlText w:val="o"/>
      <w:lvlJc w:val="left"/>
      <w:pPr>
        <w:ind w:left="5760" w:hanging="360"/>
      </w:pPr>
      <w:rPr>
        <w:rFonts w:hint="default" w:ascii="Courier New" w:hAnsi="Courier New"/>
      </w:rPr>
    </w:lvl>
    <w:lvl w:ilvl="8" w:tplc="483C8AF6">
      <w:start w:val="1"/>
      <w:numFmt w:val="bullet"/>
      <w:lvlText w:val=""/>
      <w:lvlJc w:val="left"/>
      <w:pPr>
        <w:ind w:left="6480" w:hanging="360"/>
      </w:pPr>
      <w:rPr>
        <w:rFonts w:hint="default" w:ascii="Wingdings" w:hAnsi="Wingdings"/>
      </w:rPr>
    </w:lvl>
  </w:abstractNum>
  <w:abstractNum w:abstractNumId="7" w15:restartNumberingAfterBreak="0">
    <w:nsid w:val="59933466"/>
    <w:multiLevelType w:val="hybridMultilevel"/>
    <w:tmpl w:val="0C5A17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BDCAC2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647C90AB"/>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5C3F08"/>
    <w:multiLevelType w:val="singleLevel"/>
    <w:tmpl w:val="6DEC5B20"/>
    <w:lvl w:ilvl="0">
      <w:start w:val="1"/>
      <w:numFmt w:val="decimal"/>
      <w:pStyle w:val="GrundtextNumerierung"/>
      <w:lvlText w:val="%1."/>
      <w:legacy w:legacy="1" w:legacySpace="0" w:legacyIndent="283"/>
      <w:lvlJc w:val="left"/>
      <w:pPr>
        <w:ind w:left="283" w:hanging="283"/>
      </w:pPr>
    </w:lvl>
  </w:abstractNum>
  <w:abstractNum w:abstractNumId="11" w15:restartNumberingAfterBreak="0">
    <w:nsid w:val="67334D4C"/>
    <w:multiLevelType w:val="hybridMultilevel"/>
    <w:tmpl w:val="FFFFFFFF"/>
    <w:lvl w:ilvl="0" w:tplc="9DAEC01A">
      <w:start w:val="1"/>
      <w:numFmt w:val="bullet"/>
      <w:lvlText w:val=""/>
      <w:lvlJc w:val="left"/>
      <w:pPr>
        <w:ind w:left="720" w:hanging="360"/>
      </w:pPr>
      <w:rPr>
        <w:rFonts w:hint="default" w:ascii="Symbol" w:hAnsi="Symbol"/>
      </w:rPr>
    </w:lvl>
    <w:lvl w:ilvl="1" w:tplc="577A7C36">
      <w:start w:val="1"/>
      <w:numFmt w:val="bullet"/>
      <w:lvlText w:val="o"/>
      <w:lvlJc w:val="left"/>
      <w:pPr>
        <w:ind w:left="1440" w:hanging="360"/>
      </w:pPr>
      <w:rPr>
        <w:rFonts w:hint="default" w:ascii="Courier New" w:hAnsi="Courier New"/>
      </w:rPr>
    </w:lvl>
    <w:lvl w:ilvl="2" w:tplc="A0D0EF30">
      <w:start w:val="1"/>
      <w:numFmt w:val="bullet"/>
      <w:lvlText w:val=""/>
      <w:lvlJc w:val="left"/>
      <w:pPr>
        <w:ind w:left="2160" w:hanging="360"/>
      </w:pPr>
      <w:rPr>
        <w:rFonts w:hint="default" w:ascii="Wingdings" w:hAnsi="Wingdings"/>
      </w:rPr>
    </w:lvl>
    <w:lvl w:ilvl="3" w:tplc="A176AA66">
      <w:start w:val="1"/>
      <w:numFmt w:val="bullet"/>
      <w:lvlText w:val=""/>
      <w:lvlJc w:val="left"/>
      <w:pPr>
        <w:ind w:left="2880" w:hanging="360"/>
      </w:pPr>
      <w:rPr>
        <w:rFonts w:hint="default" w:ascii="Symbol" w:hAnsi="Symbol"/>
      </w:rPr>
    </w:lvl>
    <w:lvl w:ilvl="4" w:tplc="9EDCD192">
      <w:start w:val="1"/>
      <w:numFmt w:val="bullet"/>
      <w:lvlText w:val="o"/>
      <w:lvlJc w:val="left"/>
      <w:pPr>
        <w:ind w:left="3600" w:hanging="360"/>
      </w:pPr>
      <w:rPr>
        <w:rFonts w:hint="default" w:ascii="Courier New" w:hAnsi="Courier New"/>
      </w:rPr>
    </w:lvl>
    <w:lvl w:ilvl="5" w:tplc="653887E2">
      <w:start w:val="1"/>
      <w:numFmt w:val="bullet"/>
      <w:lvlText w:val=""/>
      <w:lvlJc w:val="left"/>
      <w:pPr>
        <w:ind w:left="4320" w:hanging="360"/>
      </w:pPr>
      <w:rPr>
        <w:rFonts w:hint="default" w:ascii="Wingdings" w:hAnsi="Wingdings"/>
      </w:rPr>
    </w:lvl>
    <w:lvl w:ilvl="6" w:tplc="8B6667F4">
      <w:start w:val="1"/>
      <w:numFmt w:val="bullet"/>
      <w:lvlText w:val=""/>
      <w:lvlJc w:val="left"/>
      <w:pPr>
        <w:ind w:left="5040" w:hanging="360"/>
      </w:pPr>
      <w:rPr>
        <w:rFonts w:hint="default" w:ascii="Symbol" w:hAnsi="Symbol"/>
      </w:rPr>
    </w:lvl>
    <w:lvl w:ilvl="7" w:tplc="82321E2A">
      <w:start w:val="1"/>
      <w:numFmt w:val="bullet"/>
      <w:lvlText w:val="o"/>
      <w:lvlJc w:val="left"/>
      <w:pPr>
        <w:ind w:left="5760" w:hanging="360"/>
      </w:pPr>
      <w:rPr>
        <w:rFonts w:hint="default" w:ascii="Courier New" w:hAnsi="Courier New"/>
      </w:rPr>
    </w:lvl>
    <w:lvl w:ilvl="8" w:tplc="BC8CF92C">
      <w:start w:val="1"/>
      <w:numFmt w:val="bullet"/>
      <w:lvlText w:val=""/>
      <w:lvlJc w:val="left"/>
      <w:pPr>
        <w:ind w:left="6480" w:hanging="360"/>
      </w:pPr>
      <w:rPr>
        <w:rFonts w:hint="default" w:ascii="Wingdings" w:hAnsi="Wingdings"/>
      </w:rPr>
    </w:lvl>
  </w:abstractNum>
  <w:abstractNum w:abstractNumId="12" w15:restartNumberingAfterBreak="0">
    <w:nsid w:val="68417F4A"/>
    <w:multiLevelType w:val="hybridMultilevel"/>
    <w:tmpl w:val="FFFFFFFF"/>
    <w:lvl w:ilvl="0" w:tplc="B00E9328">
      <w:start w:val="1"/>
      <w:numFmt w:val="bullet"/>
      <w:lvlText w:val=""/>
      <w:lvlJc w:val="left"/>
      <w:pPr>
        <w:ind w:left="720" w:hanging="360"/>
      </w:pPr>
      <w:rPr>
        <w:rFonts w:hint="default" w:ascii="Wingdings" w:hAnsi="Wingdings"/>
      </w:rPr>
    </w:lvl>
    <w:lvl w:ilvl="1" w:tplc="CD0E1EC0">
      <w:start w:val="1"/>
      <w:numFmt w:val="bullet"/>
      <w:lvlText w:val=""/>
      <w:lvlJc w:val="left"/>
      <w:pPr>
        <w:ind w:left="1440" w:hanging="360"/>
      </w:pPr>
      <w:rPr>
        <w:rFonts w:hint="default" w:ascii="Wingdings" w:hAnsi="Wingdings"/>
      </w:rPr>
    </w:lvl>
    <w:lvl w:ilvl="2" w:tplc="1CDC8A88">
      <w:start w:val="1"/>
      <w:numFmt w:val="bullet"/>
      <w:lvlText w:val=""/>
      <w:lvlJc w:val="left"/>
      <w:pPr>
        <w:ind w:left="2160" w:hanging="360"/>
      </w:pPr>
      <w:rPr>
        <w:rFonts w:hint="default" w:ascii="Wingdings" w:hAnsi="Wingdings"/>
      </w:rPr>
    </w:lvl>
    <w:lvl w:ilvl="3" w:tplc="E5EC1424">
      <w:start w:val="1"/>
      <w:numFmt w:val="bullet"/>
      <w:lvlText w:val=""/>
      <w:lvlJc w:val="left"/>
      <w:pPr>
        <w:ind w:left="2880" w:hanging="360"/>
      </w:pPr>
      <w:rPr>
        <w:rFonts w:hint="default" w:ascii="Wingdings" w:hAnsi="Wingdings"/>
      </w:rPr>
    </w:lvl>
    <w:lvl w:ilvl="4" w:tplc="1C345628">
      <w:start w:val="1"/>
      <w:numFmt w:val="bullet"/>
      <w:lvlText w:val=""/>
      <w:lvlJc w:val="left"/>
      <w:pPr>
        <w:ind w:left="3600" w:hanging="360"/>
      </w:pPr>
      <w:rPr>
        <w:rFonts w:hint="default" w:ascii="Wingdings" w:hAnsi="Wingdings"/>
      </w:rPr>
    </w:lvl>
    <w:lvl w:ilvl="5" w:tplc="BA8ADDDE">
      <w:start w:val="1"/>
      <w:numFmt w:val="bullet"/>
      <w:lvlText w:val=""/>
      <w:lvlJc w:val="left"/>
      <w:pPr>
        <w:ind w:left="4320" w:hanging="360"/>
      </w:pPr>
      <w:rPr>
        <w:rFonts w:hint="default" w:ascii="Wingdings" w:hAnsi="Wingdings"/>
      </w:rPr>
    </w:lvl>
    <w:lvl w:ilvl="6" w:tplc="0E36AF46">
      <w:start w:val="1"/>
      <w:numFmt w:val="bullet"/>
      <w:lvlText w:val=""/>
      <w:lvlJc w:val="left"/>
      <w:pPr>
        <w:ind w:left="5040" w:hanging="360"/>
      </w:pPr>
      <w:rPr>
        <w:rFonts w:hint="default" w:ascii="Wingdings" w:hAnsi="Wingdings"/>
      </w:rPr>
    </w:lvl>
    <w:lvl w:ilvl="7" w:tplc="8F924CD0">
      <w:start w:val="1"/>
      <w:numFmt w:val="bullet"/>
      <w:lvlText w:val=""/>
      <w:lvlJc w:val="left"/>
      <w:pPr>
        <w:ind w:left="5760" w:hanging="360"/>
      </w:pPr>
      <w:rPr>
        <w:rFonts w:hint="default" w:ascii="Wingdings" w:hAnsi="Wingdings"/>
      </w:rPr>
    </w:lvl>
    <w:lvl w:ilvl="8" w:tplc="1CF2F3E2">
      <w:start w:val="1"/>
      <w:numFmt w:val="bullet"/>
      <w:lvlText w:val=""/>
      <w:lvlJc w:val="left"/>
      <w:pPr>
        <w:ind w:left="6480" w:hanging="360"/>
      </w:pPr>
      <w:rPr>
        <w:rFonts w:hint="default" w:ascii="Wingdings" w:hAnsi="Wingdings"/>
      </w:rPr>
    </w:lvl>
  </w:abstractNum>
  <w:abstractNum w:abstractNumId="13" w15:restartNumberingAfterBreak="0">
    <w:nsid w:val="763931A2"/>
    <w:multiLevelType w:val="hybridMultilevel"/>
    <w:tmpl w:val="28E8CEB2"/>
    <w:lvl w:ilvl="0" w:tplc="C792AE3C">
      <w:start w:val="1"/>
      <w:numFmt w:val="decimal"/>
      <w:lvlText w:val="%1."/>
      <w:lvlJc w:val="left"/>
      <w:pPr>
        <w:ind w:left="1065" w:hanging="705"/>
      </w:pPr>
      <w:rPr>
        <w:rFonts w:hint="default"/>
      </w:rPr>
    </w:lvl>
    <w:lvl w:ilvl="1" w:tplc="0407001B">
      <w:start w:val="1"/>
      <w:numFmt w:val="lowerRoman"/>
      <w:lvlText w:val="%2."/>
      <w:lvlJc w:val="righ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909CF25"/>
    <w:multiLevelType w:val="hybridMultilevel"/>
    <w:tmpl w:val="FFFFFFFF"/>
    <w:lvl w:ilvl="0" w:tplc="8F7021BA">
      <w:start w:val="1"/>
      <w:numFmt w:val="bullet"/>
      <w:lvlText w:val=""/>
      <w:lvlJc w:val="left"/>
      <w:pPr>
        <w:ind w:left="720" w:hanging="360"/>
      </w:pPr>
      <w:rPr>
        <w:rFonts w:hint="default" w:ascii="Symbol" w:hAnsi="Symbol"/>
      </w:rPr>
    </w:lvl>
    <w:lvl w:ilvl="1" w:tplc="61788C12">
      <w:start w:val="1"/>
      <w:numFmt w:val="bullet"/>
      <w:lvlText w:val="o"/>
      <w:lvlJc w:val="left"/>
      <w:pPr>
        <w:ind w:left="1440" w:hanging="360"/>
      </w:pPr>
      <w:rPr>
        <w:rFonts w:hint="default" w:ascii="Courier New" w:hAnsi="Courier New"/>
      </w:rPr>
    </w:lvl>
    <w:lvl w:ilvl="2" w:tplc="32FAF4B6">
      <w:start w:val="1"/>
      <w:numFmt w:val="bullet"/>
      <w:lvlText w:val=""/>
      <w:lvlJc w:val="left"/>
      <w:pPr>
        <w:ind w:left="2160" w:hanging="360"/>
      </w:pPr>
      <w:rPr>
        <w:rFonts w:hint="default" w:ascii="Wingdings" w:hAnsi="Wingdings"/>
      </w:rPr>
    </w:lvl>
    <w:lvl w:ilvl="3" w:tplc="86B2D100">
      <w:start w:val="1"/>
      <w:numFmt w:val="bullet"/>
      <w:lvlText w:val=""/>
      <w:lvlJc w:val="left"/>
      <w:pPr>
        <w:ind w:left="2880" w:hanging="360"/>
      </w:pPr>
      <w:rPr>
        <w:rFonts w:hint="default" w:ascii="Symbol" w:hAnsi="Symbol"/>
      </w:rPr>
    </w:lvl>
    <w:lvl w:ilvl="4" w:tplc="A29E12B8">
      <w:start w:val="1"/>
      <w:numFmt w:val="bullet"/>
      <w:lvlText w:val="o"/>
      <w:lvlJc w:val="left"/>
      <w:pPr>
        <w:ind w:left="3600" w:hanging="360"/>
      </w:pPr>
      <w:rPr>
        <w:rFonts w:hint="default" w:ascii="Courier New" w:hAnsi="Courier New"/>
      </w:rPr>
    </w:lvl>
    <w:lvl w:ilvl="5" w:tplc="5C8E0F42">
      <w:start w:val="1"/>
      <w:numFmt w:val="bullet"/>
      <w:lvlText w:val=""/>
      <w:lvlJc w:val="left"/>
      <w:pPr>
        <w:ind w:left="4320" w:hanging="360"/>
      </w:pPr>
      <w:rPr>
        <w:rFonts w:hint="default" w:ascii="Wingdings" w:hAnsi="Wingdings"/>
      </w:rPr>
    </w:lvl>
    <w:lvl w:ilvl="6" w:tplc="C05ACADA">
      <w:start w:val="1"/>
      <w:numFmt w:val="bullet"/>
      <w:lvlText w:val=""/>
      <w:lvlJc w:val="left"/>
      <w:pPr>
        <w:ind w:left="5040" w:hanging="360"/>
      </w:pPr>
      <w:rPr>
        <w:rFonts w:hint="default" w:ascii="Symbol" w:hAnsi="Symbol"/>
      </w:rPr>
    </w:lvl>
    <w:lvl w:ilvl="7" w:tplc="BA2EF928">
      <w:start w:val="1"/>
      <w:numFmt w:val="bullet"/>
      <w:lvlText w:val="o"/>
      <w:lvlJc w:val="left"/>
      <w:pPr>
        <w:ind w:left="5760" w:hanging="360"/>
      </w:pPr>
      <w:rPr>
        <w:rFonts w:hint="default" w:ascii="Courier New" w:hAnsi="Courier New"/>
      </w:rPr>
    </w:lvl>
    <w:lvl w:ilvl="8" w:tplc="33B29652">
      <w:start w:val="1"/>
      <w:numFmt w:val="bullet"/>
      <w:lvlText w:val=""/>
      <w:lvlJc w:val="left"/>
      <w:pPr>
        <w:ind w:left="6480" w:hanging="360"/>
      </w:pPr>
      <w:rPr>
        <w:rFonts w:hint="default" w:ascii="Wingdings" w:hAnsi="Wingdings"/>
      </w:rPr>
    </w:lvl>
  </w:abstractNum>
  <w:num w:numId="1" w16cid:durableId="1771662491">
    <w:abstractNumId w:val="2"/>
  </w:num>
  <w:num w:numId="2" w16cid:durableId="1629093999">
    <w:abstractNumId w:val="5"/>
  </w:num>
  <w:num w:numId="3" w16cid:durableId="716977797">
    <w:abstractNumId w:val="6"/>
  </w:num>
  <w:num w:numId="4" w16cid:durableId="905454458">
    <w:abstractNumId w:val="8"/>
  </w:num>
  <w:num w:numId="5" w16cid:durableId="1972519934">
    <w:abstractNumId w:val="11"/>
  </w:num>
  <w:num w:numId="6" w16cid:durableId="338316290">
    <w:abstractNumId w:val="14"/>
  </w:num>
  <w:num w:numId="7" w16cid:durableId="1270578084">
    <w:abstractNumId w:val="3"/>
  </w:num>
  <w:num w:numId="8" w16cid:durableId="1498378539">
    <w:abstractNumId w:val="1"/>
  </w:num>
  <w:num w:numId="9" w16cid:durableId="990905238">
    <w:abstractNumId w:val="9"/>
  </w:num>
  <w:num w:numId="10" w16cid:durableId="155922414">
    <w:abstractNumId w:val="12"/>
  </w:num>
  <w:num w:numId="11" w16cid:durableId="808136114">
    <w:abstractNumId w:val="4"/>
  </w:num>
  <w:num w:numId="12" w16cid:durableId="2092189937">
    <w:abstractNumId w:val="10"/>
  </w:num>
  <w:num w:numId="13" w16cid:durableId="1969624281">
    <w:abstractNumId w:val="0"/>
  </w:num>
  <w:num w:numId="14" w16cid:durableId="900873494">
    <w:abstractNumId w:val="13"/>
  </w:num>
  <w:num w:numId="15" w16cid:durableId="208583491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it-IT" w:vendorID="3" w:dllVersion="517" w:checkStyle="1"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false"/>
  <w:defaultTabStop w:val="708"/>
  <w:autoHyphenation/>
  <w:hyphenationZone w:val="425"/>
  <w:doNotHyphenateCap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KxMLa0NDA1Mja0NDdT0lEKTi0uzszPAykwrgUAV6kKYCwAAAA="/>
  </w:docVars>
  <w:rsids>
    <w:rsidRoot w:val="00DD7235"/>
    <w:rsid w:val="0001059B"/>
    <w:rsid w:val="00014D7F"/>
    <w:rsid w:val="00017C82"/>
    <w:rsid w:val="00017E4B"/>
    <w:rsid w:val="0002054E"/>
    <w:rsid w:val="00020FF2"/>
    <w:rsid w:val="00022D31"/>
    <w:rsid w:val="0003743F"/>
    <w:rsid w:val="00043906"/>
    <w:rsid w:val="000453AA"/>
    <w:rsid w:val="00045EF6"/>
    <w:rsid w:val="00053F34"/>
    <w:rsid w:val="00056F51"/>
    <w:rsid w:val="00061BB7"/>
    <w:rsid w:val="00063099"/>
    <w:rsid w:val="0006512E"/>
    <w:rsid w:val="000718EA"/>
    <w:rsid w:val="000721C0"/>
    <w:rsid w:val="0007590E"/>
    <w:rsid w:val="00096C9D"/>
    <w:rsid w:val="000A1635"/>
    <w:rsid w:val="000A31C3"/>
    <w:rsid w:val="000A361D"/>
    <w:rsid w:val="000A38E1"/>
    <w:rsid w:val="000A49D0"/>
    <w:rsid w:val="000A65EF"/>
    <w:rsid w:val="000A798C"/>
    <w:rsid w:val="000B3C9D"/>
    <w:rsid w:val="000C68DF"/>
    <w:rsid w:val="000C7A99"/>
    <w:rsid w:val="000D3F02"/>
    <w:rsid w:val="000F4C70"/>
    <w:rsid w:val="000F4F9E"/>
    <w:rsid w:val="00107718"/>
    <w:rsid w:val="00107CF6"/>
    <w:rsid w:val="001131A1"/>
    <w:rsid w:val="00125B2D"/>
    <w:rsid w:val="0013456E"/>
    <w:rsid w:val="0013764C"/>
    <w:rsid w:val="00140139"/>
    <w:rsid w:val="00140DB4"/>
    <w:rsid w:val="00144903"/>
    <w:rsid w:val="00144D3D"/>
    <w:rsid w:val="00145958"/>
    <w:rsid w:val="00145CA7"/>
    <w:rsid w:val="001658F4"/>
    <w:rsid w:val="00177C1A"/>
    <w:rsid w:val="001800E6"/>
    <w:rsid w:val="00185B1F"/>
    <w:rsid w:val="001867D3"/>
    <w:rsid w:val="00191786"/>
    <w:rsid w:val="00193DD1"/>
    <w:rsid w:val="001965C0"/>
    <w:rsid w:val="00197067"/>
    <w:rsid w:val="001B3EF7"/>
    <w:rsid w:val="001B7B32"/>
    <w:rsid w:val="001B7B70"/>
    <w:rsid w:val="001C02F3"/>
    <w:rsid w:val="001C1002"/>
    <w:rsid w:val="001C1832"/>
    <w:rsid w:val="001C35D9"/>
    <w:rsid w:val="001D03DA"/>
    <w:rsid w:val="001D3D1A"/>
    <w:rsid w:val="001E0A8D"/>
    <w:rsid w:val="001E3640"/>
    <w:rsid w:val="001F0447"/>
    <w:rsid w:val="001F3D31"/>
    <w:rsid w:val="001F7502"/>
    <w:rsid w:val="00200A95"/>
    <w:rsid w:val="00213120"/>
    <w:rsid w:val="00216F36"/>
    <w:rsid w:val="002222A3"/>
    <w:rsid w:val="0023157A"/>
    <w:rsid w:val="00237DCC"/>
    <w:rsid w:val="00240882"/>
    <w:rsid w:val="00240B42"/>
    <w:rsid w:val="00242D54"/>
    <w:rsid w:val="00243254"/>
    <w:rsid w:val="0024449F"/>
    <w:rsid w:val="00255414"/>
    <w:rsid w:val="00266570"/>
    <w:rsid w:val="00270A1A"/>
    <w:rsid w:val="00271AF1"/>
    <w:rsid w:val="00272A11"/>
    <w:rsid w:val="00274D09"/>
    <w:rsid w:val="00277797"/>
    <w:rsid w:val="00284112"/>
    <w:rsid w:val="002930E6"/>
    <w:rsid w:val="002976B2"/>
    <w:rsid w:val="002A7D98"/>
    <w:rsid w:val="002C44D0"/>
    <w:rsid w:val="002C73BD"/>
    <w:rsid w:val="002C769A"/>
    <w:rsid w:val="002D08C0"/>
    <w:rsid w:val="002D1405"/>
    <w:rsid w:val="002D5392"/>
    <w:rsid w:val="002E043E"/>
    <w:rsid w:val="002E4FFD"/>
    <w:rsid w:val="002E62C2"/>
    <w:rsid w:val="002E7498"/>
    <w:rsid w:val="002F270F"/>
    <w:rsid w:val="002F5614"/>
    <w:rsid w:val="002F57E7"/>
    <w:rsid w:val="00305C0D"/>
    <w:rsid w:val="003212E7"/>
    <w:rsid w:val="00324CFE"/>
    <w:rsid w:val="0032792C"/>
    <w:rsid w:val="00327F5B"/>
    <w:rsid w:val="00335E4E"/>
    <w:rsid w:val="003401B5"/>
    <w:rsid w:val="00340D36"/>
    <w:rsid w:val="003571A0"/>
    <w:rsid w:val="003571B2"/>
    <w:rsid w:val="00361419"/>
    <w:rsid w:val="00362E26"/>
    <w:rsid w:val="00364800"/>
    <w:rsid w:val="00364B4E"/>
    <w:rsid w:val="00365248"/>
    <w:rsid w:val="00366865"/>
    <w:rsid w:val="00366FFE"/>
    <w:rsid w:val="0038004F"/>
    <w:rsid w:val="003841AF"/>
    <w:rsid w:val="00392222"/>
    <w:rsid w:val="003931D1"/>
    <w:rsid w:val="00395DD2"/>
    <w:rsid w:val="003A28A2"/>
    <w:rsid w:val="003A4D87"/>
    <w:rsid w:val="003B3081"/>
    <w:rsid w:val="003B38F5"/>
    <w:rsid w:val="003C337B"/>
    <w:rsid w:val="003D16C2"/>
    <w:rsid w:val="003D61F6"/>
    <w:rsid w:val="003D7156"/>
    <w:rsid w:val="003E27A3"/>
    <w:rsid w:val="003E2FE4"/>
    <w:rsid w:val="003F1E8F"/>
    <w:rsid w:val="003F74B3"/>
    <w:rsid w:val="00401355"/>
    <w:rsid w:val="00403FA2"/>
    <w:rsid w:val="00406A0A"/>
    <w:rsid w:val="00411E05"/>
    <w:rsid w:val="0041549F"/>
    <w:rsid w:val="00422685"/>
    <w:rsid w:val="0042502C"/>
    <w:rsid w:val="00437AD5"/>
    <w:rsid w:val="00446674"/>
    <w:rsid w:val="00446C4B"/>
    <w:rsid w:val="00446F54"/>
    <w:rsid w:val="0044789D"/>
    <w:rsid w:val="00447A1D"/>
    <w:rsid w:val="004502E3"/>
    <w:rsid w:val="0045503C"/>
    <w:rsid w:val="0045588E"/>
    <w:rsid w:val="00456FB8"/>
    <w:rsid w:val="004571C4"/>
    <w:rsid w:val="00463E41"/>
    <w:rsid w:val="004643AB"/>
    <w:rsid w:val="004666A8"/>
    <w:rsid w:val="00467E98"/>
    <w:rsid w:val="0048271B"/>
    <w:rsid w:val="004847E4"/>
    <w:rsid w:val="004869B0"/>
    <w:rsid w:val="00495FF6"/>
    <w:rsid w:val="004A186F"/>
    <w:rsid w:val="004A36D4"/>
    <w:rsid w:val="004A656F"/>
    <w:rsid w:val="004A6C65"/>
    <w:rsid w:val="004B1093"/>
    <w:rsid w:val="004B55A4"/>
    <w:rsid w:val="004C1758"/>
    <w:rsid w:val="004C37C8"/>
    <w:rsid w:val="004C74DF"/>
    <w:rsid w:val="004E084D"/>
    <w:rsid w:val="004E4117"/>
    <w:rsid w:val="004E474E"/>
    <w:rsid w:val="004F31B4"/>
    <w:rsid w:val="004F39B1"/>
    <w:rsid w:val="004F5B47"/>
    <w:rsid w:val="004F7BE4"/>
    <w:rsid w:val="00504A93"/>
    <w:rsid w:val="00505CB0"/>
    <w:rsid w:val="00505F9D"/>
    <w:rsid w:val="005071D1"/>
    <w:rsid w:val="00511533"/>
    <w:rsid w:val="00512CFE"/>
    <w:rsid w:val="005158ED"/>
    <w:rsid w:val="005232EF"/>
    <w:rsid w:val="005262EF"/>
    <w:rsid w:val="0053148C"/>
    <w:rsid w:val="00535410"/>
    <w:rsid w:val="00540008"/>
    <w:rsid w:val="00542379"/>
    <w:rsid w:val="005458C7"/>
    <w:rsid w:val="00550D61"/>
    <w:rsid w:val="00552AE3"/>
    <w:rsid w:val="00560DD8"/>
    <w:rsid w:val="0056436D"/>
    <w:rsid w:val="00564D52"/>
    <w:rsid w:val="00571D79"/>
    <w:rsid w:val="0057485C"/>
    <w:rsid w:val="0057547E"/>
    <w:rsid w:val="005758EC"/>
    <w:rsid w:val="0057F82C"/>
    <w:rsid w:val="005803D2"/>
    <w:rsid w:val="00581353"/>
    <w:rsid w:val="00583339"/>
    <w:rsid w:val="005863F2"/>
    <w:rsid w:val="005912E5"/>
    <w:rsid w:val="005917F7"/>
    <w:rsid w:val="00595EB3"/>
    <w:rsid w:val="005A1C44"/>
    <w:rsid w:val="005A4B91"/>
    <w:rsid w:val="005B4544"/>
    <w:rsid w:val="005D0BB1"/>
    <w:rsid w:val="005D5EF9"/>
    <w:rsid w:val="005D6DE0"/>
    <w:rsid w:val="005F31E4"/>
    <w:rsid w:val="00601E2F"/>
    <w:rsid w:val="00601FEE"/>
    <w:rsid w:val="00604F35"/>
    <w:rsid w:val="00610041"/>
    <w:rsid w:val="00610ED8"/>
    <w:rsid w:val="00611489"/>
    <w:rsid w:val="00615EFD"/>
    <w:rsid w:val="006176D0"/>
    <w:rsid w:val="0062033E"/>
    <w:rsid w:val="00630678"/>
    <w:rsid w:val="006351E6"/>
    <w:rsid w:val="00636D3C"/>
    <w:rsid w:val="00641607"/>
    <w:rsid w:val="00644327"/>
    <w:rsid w:val="006443FB"/>
    <w:rsid w:val="0065208A"/>
    <w:rsid w:val="00657375"/>
    <w:rsid w:val="00662FA4"/>
    <w:rsid w:val="00663482"/>
    <w:rsid w:val="00666C10"/>
    <w:rsid w:val="00667C02"/>
    <w:rsid w:val="00671825"/>
    <w:rsid w:val="006831BA"/>
    <w:rsid w:val="006842B3"/>
    <w:rsid w:val="006855EC"/>
    <w:rsid w:val="00695125"/>
    <w:rsid w:val="006968E9"/>
    <w:rsid w:val="006A3853"/>
    <w:rsid w:val="006B06D6"/>
    <w:rsid w:val="006B78D0"/>
    <w:rsid w:val="006C3756"/>
    <w:rsid w:val="006C5C0C"/>
    <w:rsid w:val="006E14C0"/>
    <w:rsid w:val="006E1B9B"/>
    <w:rsid w:val="006E5398"/>
    <w:rsid w:val="006E5682"/>
    <w:rsid w:val="006F0182"/>
    <w:rsid w:val="006F72E6"/>
    <w:rsid w:val="00701AA2"/>
    <w:rsid w:val="00703F9D"/>
    <w:rsid w:val="00705084"/>
    <w:rsid w:val="0070554E"/>
    <w:rsid w:val="00706659"/>
    <w:rsid w:val="0071068C"/>
    <w:rsid w:val="00721AA0"/>
    <w:rsid w:val="007312BE"/>
    <w:rsid w:val="00736000"/>
    <w:rsid w:val="00745A9C"/>
    <w:rsid w:val="00746A88"/>
    <w:rsid w:val="0075318B"/>
    <w:rsid w:val="00757EC8"/>
    <w:rsid w:val="00766985"/>
    <w:rsid w:val="00770877"/>
    <w:rsid w:val="00770A8F"/>
    <w:rsid w:val="0077518B"/>
    <w:rsid w:val="00785129"/>
    <w:rsid w:val="00787F2B"/>
    <w:rsid w:val="007968CE"/>
    <w:rsid w:val="00796C6E"/>
    <w:rsid w:val="007B0EC9"/>
    <w:rsid w:val="007B1B08"/>
    <w:rsid w:val="007B3224"/>
    <w:rsid w:val="007C2728"/>
    <w:rsid w:val="007C2AD5"/>
    <w:rsid w:val="007C41CD"/>
    <w:rsid w:val="007C5E56"/>
    <w:rsid w:val="007D4D70"/>
    <w:rsid w:val="007E01C8"/>
    <w:rsid w:val="007E4D07"/>
    <w:rsid w:val="007E7DAC"/>
    <w:rsid w:val="007F0797"/>
    <w:rsid w:val="007F17A3"/>
    <w:rsid w:val="007F4911"/>
    <w:rsid w:val="0080232A"/>
    <w:rsid w:val="008025B1"/>
    <w:rsid w:val="00804A1A"/>
    <w:rsid w:val="00804A30"/>
    <w:rsid w:val="008150E2"/>
    <w:rsid w:val="00815841"/>
    <w:rsid w:val="0081734C"/>
    <w:rsid w:val="008264C9"/>
    <w:rsid w:val="00826A4D"/>
    <w:rsid w:val="00827B85"/>
    <w:rsid w:val="00832646"/>
    <w:rsid w:val="00842DFC"/>
    <w:rsid w:val="00847992"/>
    <w:rsid w:val="00853BFC"/>
    <w:rsid w:val="00855944"/>
    <w:rsid w:val="00857BB1"/>
    <w:rsid w:val="00867EEF"/>
    <w:rsid w:val="00870386"/>
    <w:rsid w:val="00873AFB"/>
    <w:rsid w:val="00873D6A"/>
    <w:rsid w:val="00891FFA"/>
    <w:rsid w:val="008959A4"/>
    <w:rsid w:val="00896CA5"/>
    <w:rsid w:val="008B5133"/>
    <w:rsid w:val="008C135D"/>
    <w:rsid w:val="008C4556"/>
    <w:rsid w:val="008D5C7B"/>
    <w:rsid w:val="008E2007"/>
    <w:rsid w:val="008E36DD"/>
    <w:rsid w:val="00901200"/>
    <w:rsid w:val="00911484"/>
    <w:rsid w:val="00911873"/>
    <w:rsid w:val="00916B5A"/>
    <w:rsid w:val="00922647"/>
    <w:rsid w:val="009257B9"/>
    <w:rsid w:val="00934C6C"/>
    <w:rsid w:val="00935A94"/>
    <w:rsid w:val="00940FD2"/>
    <w:rsid w:val="00944AF1"/>
    <w:rsid w:val="00950D3E"/>
    <w:rsid w:val="00956269"/>
    <w:rsid w:val="00956BCF"/>
    <w:rsid w:val="009651CF"/>
    <w:rsid w:val="009700E6"/>
    <w:rsid w:val="009726C4"/>
    <w:rsid w:val="0097581F"/>
    <w:rsid w:val="009766C6"/>
    <w:rsid w:val="00981EE2"/>
    <w:rsid w:val="00985217"/>
    <w:rsid w:val="009871D8"/>
    <w:rsid w:val="00992C11"/>
    <w:rsid w:val="00993452"/>
    <w:rsid w:val="009943F8"/>
    <w:rsid w:val="009A2632"/>
    <w:rsid w:val="009A403B"/>
    <w:rsid w:val="009A5C12"/>
    <w:rsid w:val="009D53B2"/>
    <w:rsid w:val="009D617B"/>
    <w:rsid w:val="009D7696"/>
    <w:rsid w:val="009F5201"/>
    <w:rsid w:val="00A06BD7"/>
    <w:rsid w:val="00A10389"/>
    <w:rsid w:val="00A12BB4"/>
    <w:rsid w:val="00A14851"/>
    <w:rsid w:val="00A214B1"/>
    <w:rsid w:val="00A376F0"/>
    <w:rsid w:val="00A4506D"/>
    <w:rsid w:val="00A5112C"/>
    <w:rsid w:val="00A653CF"/>
    <w:rsid w:val="00A665F7"/>
    <w:rsid w:val="00A7191C"/>
    <w:rsid w:val="00A722A1"/>
    <w:rsid w:val="00A9336B"/>
    <w:rsid w:val="00A9644E"/>
    <w:rsid w:val="00A97479"/>
    <w:rsid w:val="00AA3D3C"/>
    <w:rsid w:val="00AB058F"/>
    <w:rsid w:val="00AC0C7A"/>
    <w:rsid w:val="00AD2508"/>
    <w:rsid w:val="00AD7C0F"/>
    <w:rsid w:val="00AE050C"/>
    <w:rsid w:val="00AE0BE3"/>
    <w:rsid w:val="00AE27A0"/>
    <w:rsid w:val="00B04E2D"/>
    <w:rsid w:val="00B05BA1"/>
    <w:rsid w:val="00B06586"/>
    <w:rsid w:val="00B101A7"/>
    <w:rsid w:val="00B21C90"/>
    <w:rsid w:val="00B22052"/>
    <w:rsid w:val="00B30BAD"/>
    <w:rsid w:val="00B316CC"/>
    <w:rsid w:val="00B33A70"/>
    <w:rsid w:val="00B37FD1"/>
    <w:rsid w:val="00B472DC"/>
    <w:rsid w:val="00B50F03"/>
    <w:rsid w:val="00B519B7"/>
    <w:rsid w:val="00B53071"/>
    <w:rsid w:val="00B60A3C"/>
    <w:rsid w:val="00B61B27"/>
    <w:rsid w:val="00B67140"/>
    <w:rsid w:val="00B709EA"/>
    <w:rsid w:val="00B77990"/>
    <w:rsid w:val="00B779C8"/>
    <w:rsid w:val="00B82645"/>
    <w:rsid w:val="00B83D41"/>
    <w:rsid w:val="00BB0DB1"/>
    <w:rsid w:val="00BB59E7"/>
    <w:rsid w:val="00BC199F"/>
    <w:rsid w:val="00BD02C9"/>
    <w:rsid w:val="00BD33EA"/>
    <w:rsid w:val="00BD3C99"/>
    <w:rsid w:val="00BE1760"/>
    <w:rsid w:val="00BE2234"/>
    <w:rsid w:val="00BE68C7"/>
    <w:rsid w:val="00BF256D"/>
    <w:rsid w:val="00BF4B9A"/>
    <w:rsid w:val="00BF75A3"/>
    <w:rsid w:val="00BF7E07"/>
    <w:rsid w:val="00C03789"/>
    <w:rsid w:val="00C04A58"/>
    <w:rsid w:val="00C06B42"/>
    <w:rsid w:val="00C165E9"/>
    <w:rsid w:val="00C210AC"/>
    <w:rsid w:val="00C25653"/>
    <w:rsid w:val="00C356AB"/>
    <w:rsid w:val="00C41ADF"/>
    <w:rsid w:val="00C45974"/>
    <w:rsid w:val="00C47810"/>
    <w:rsid w:val="00C51F1C"/>
    <w:rsid w:val="00C52D0D"/>
    <w:rsid w:val="00C66660"/>
    <w:rsid w:val="00C756BA"/>
    <w:rsid w:val="00C76B50"/>
    <w:rsid w:val="00C77C34"/>
    <w:rsid w:val="00C84BBC"/>
    <w:rsid w:val="00C84E2E"/>
    <w:rsid w:val="00C85A9E"/>
    <w:rsid w:val="00C85AD9"/>
    <w:rsid w:val="00CA4E9A"/>
    <w:rsid w:val="00CA6852"/>
    <w:rsid w:val="00CB0A8D"/>
    <w:rsid w:val="00CB1700"/>
    <w:rsid w:val="00CB3E4D"/>
    <w:rsid w:val="00CB6677"/>
    <w:rsid w:val="00CB66A1"/>
    <w:rsid w:val="00CC7424"/>
    <w:rsid w:val="00CC79B5"/>
    <w:rsid w:val="00CC7A05"/>
    <w:rsid w:val="00CD1618"/>
    <w:rsid w:val="00CD4564"/>
    <w:rsid w:val="00CD5788"/>
    <w:rsid w:val="00CD6F5C"/>
    <w:rsid w:val="00CD7000"/>
    <w:rsid w:val="00CE23AB"/>
    <w:rsid w:val="00CE2438"/>
    <w:rsid w:val="00CE55C5"/>
    <w:rsid w:val="00CE6778"/>
    <w:rsid w:val="00CF2A75"/>
    <w:rsid w:val="00D00414"/>
    <w:rsid w:val="00D03C60"/>
    <w:rsid w:val="00D1168F"/>
    <w:rsid w:val="00D151A7"/>
    <w:rsid w:val="00D172D8"/>
    <w:rsid w:val="00D23FA9"/>
    <w:rsid w:val="00D30AE6"/>
    <w:rsid w:val="00D31930"/>
    <w:rsid w:val="00D34680"/>
    <w:rsid w:val="00D346C0"/>
    <w:rsid w:val="00D34882"/>
    <w:rsid w:val="00D35FC5"/>
    <w:rsid w:val="00D41181"/>
    <w:rsid w:val="00D42178"/>
    <w:rsid w:val="00D44152"/>
    <w:rsid w:val="00D52FFA"/>
    <w:rsid w:val="00D53A87"/>
    <w:rsid w:val="00D62E02"/>
    <w:rsid w:val="00D65BD2"/>
    <w:rsid w:val="00D7054C"/>
    <w:rsid w:val="00D70754"/>
    <w:rsid w:val="00D737BA"/>
    <w:rsid w:val="00D8622B"/>
    <w:rsid w:val="00D87BE6"/>
    <w:rsid w:val="00D90920"/>
    <w:rsid w:val="00D9659B"/>
    <w:rsid w:val="00D97EDE"/>
    <w:rsid w:val="00DB7E99"/>
    <w:rsid w:val="00DB7F45"/>
    <w:rsid w:val="00DC1B6C"/>
    <w:rsid w:val="00DC2541"/>
    <w:rsid w:val="00DC448A"/>
    <w:rsid w:val="00DC4E4E"/>
    <w:rsid w:val="00DC52CB"/>
    <w:rsid w:val="00DC6C82"/>
    <w:rsid w:val="00DC7002"/>
    <w:rsid w:val="00DD7235"/>
    <w:rsid w:val="00DE7052"/>
    <w:rsid w:val="00DF0FAC"/>
    <w:rsid w:val="00DF4432"/>
    <w:rsid w:val="00DF4765"/>
    <w:rsid w:val="00DF754F"/>
    <w:rsid w:val="00DF7CFE"/>
    <w:rsid w:val="00E066C9"/>
    <w:rsid w:val="00E22799"/>
    <w:rsid w:val="00E23FDF"/>
    <w:rsid w:val="00E247E6"/>
    <w:rsid w:val="00E24EEC"/>
    <w:rsid w:val="00E308C7"/>
    <w:rsid w:val="00E379BC"/>
    <w:rsid w:val="00E5244D"/>
    <w:rsid w:val="00E545C4"/>
    <w:rsid w:val="00E555D0"/>
    <w:rsid w:val="00E55C6C"/>
    <w:rsid w:val="00E63E11"/>
    <w:rsid w:val="00E75111"/>
    <w:rsid w:val="00E80526"/>
    <w:rsid w:val="00E85270"/>
    <w:rsid w:val="00E85D3D"/>
    <w:rsid w:val="00E94311"/>
    <w:rsid w:val="00EA021C"/>
    <w:rsid w:val="00EA1CB3"/>
    <w:rsid w:val="00EA2660"/>
    <w:rsid w:val="00EB1239"/>
    <w:rsid w:val="00EB15FA"/>
    <w:rsid w:val="00EB5771"/>
    <w:rsid w:val="00EC2041"/>
    <w:rsid w:val="00ED1813"/>
    <w:rsid w:val="00ED56B7"/>
    <w:rsid w:val="00ED6ECE"/>
    <w:rsid w:val="00EE073A"/>
    <w:rsid w:val="00EF01FA"/>
    <w:rsid w:val="00EF1B44"/>
    <w:rsid w:val="00EF44FF"/>
    <w:rsid w:val="00EF6C85"/>
    <w:rsid w:val="00F00F5B"/>
    <w:rsid w:val="00F074F1"/>
    <w:rsid w:val="00F12F6B"/>
    <w:rsid w:val="00F1414B"/>
    <w:rsid w:val="00F15C84"/>
    <w:rsid w:val="00F2428F"/>
    <w:rsid w:val="00F34E8A"/>
    <w:rsid w:val="00F34F59"/>
    <w:rsid w:val="00F4003E"/>
    <w:rsid w:val="00F41DAF"/>
    <w:rsid w:val="00F51663"/>
    <w:rsid w:val="00F52E40"/>
    <w:rsid w:val="00F532E0"/>
    <w:rsid w:val="00F560CB"/>
    <w:rsid w:val="00F57119"/>
    <w:rsid w:val="00F71DC8"/>
    <w:rsid w:val="00F73C13"/>
    <w:rsid w:val="00F761E2"/>
    <w:rsid w:val="00F76806"/>
    <w:rsid w:val="00F807A8"/>
    <w:rsid w:val="00F81149"/>
    <w:rsid w:val="00F877E4"/>
    <w:rsid w:val="00F92AC3"/>
    <w:rsid w:val="00F96164"/>
    <w:rsid w:val="00FA13E3"/>
    <w:rsid w:val="00FA411B"/>
    <w:rsid w:val="00FA64A5"/>
    <w:rsid w:val="00FA65BD"/>
    <w:rsid w:val="00FC21E3"/>
    <w:rsid w:val="00FD1AAE"/>
    <w:rsid w:val="00FD2B7D"/>
    <w:rsid w:val="00FD62FC"/>
    <w:rsid w:val="00FD6C8C"/>
    <w:rsid w:val="00FE6891"/>
    <w:rsid w:val="00FE7657"/>
    <w:rsid w:val="00FF2DBC"/>
    <w:rsid w:val="00FF3232"/>
    <w:rsid w:val="01097222"/>
    <w:rsid w:val="06199E61"/>
    <w:rsid w:val="065E0C87"/>
    <w:rsid w:val="085EABEB"/>
    <w:rsid w:val="08B6C8D1"/>
    <w:rsid w:val="0B6611CE"/>
    <w:rsid w:val="12A1CEB2"/>
    <w:rsid w:val="184F7B43"/>
    <w:rsid w:val="1B5A23B8"/>
    <w:rsid w:val="1D485052"/>
    <w:rsid w:val="225135C9"/>
    <w:rsid w:val="3672C833"/>
    <w:rsid w:val="375706AC"/>
    <w:rsid w:val="3B9EE105"/>
    <w:rsid w:val="3C5D1E38"/>
    <w:rsid w:val="3E1FA6EC"/>
    <w:rsid w:val="3EDE86C7"/>
    <w:rsid w:val="4310B10C"/>
    <w:rsid w:val="43947502"/>
    <w:rsid w:val="498BEC3E"/>
    <w:rsid w:val="4B78A6CC"/>
    <w:rsid w:val="5243E1A9"/>
    <w:rsid w:val="5E424331"/>
    <w:rsid w:val="5EBB3085"/>
    <w:rsid w:val="5F305800"/>
    <w:rsid w:val="6400E516"/>
    <w:rsid w:val="6AD79727"/>
    <w:rsid w:val="6BFF53CF"/>
    <w:rsid w:val="6EE95024"/>
    <w:rsid w:val="6FE761B4"/>
    <w:rsid w:val="71949161"/>
    <w:rsid w:val="7352546B"/>
    <w:rsid w:val="73E415FF"/>
    <w:rsid w:val="755EC630"/>
    <w:rsid w:val="771B34D0"/>
    <w:rsid w:val="7A0E2918"/>
    <w:rsid w:val="7C2AAD98"/>
    <w:rsid w:val="7E4F3397"/>
    <w:rsid w:val="7E6319B9"/>
    <w:rsid w:val="7FC9B9D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D2510"/>
  <w15:docId w15:val="{693340C0-8999-4B7A-9ADB-E22FA0D1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qFormat/>
    <w:rsid w:val="755EC630"/>
    <w:rPr>
      <w:lang w:val="en-GB"/>
    </w:rPr>
  </w:style>
  <w:style w:type="paragraph" w:styleId="berschrift1">
    <w:name w:val="heading 1"/>
    <w:next w:val="Grundtext"/>
    <w:qFormat/>
    <w:rsid w:val="0001059B"/>
    <w:pPr>
      <w:keepNext/>
      <w:keepLines/>
      <w:pageBreakBefore/>
      <w:tabs>
        <w:tab w:val="num" w:pos="851"/>
      </w:tabs>
      <w:spacing w:after="160" w:line="360" w:lineRule="auto"/>
      <w:ind w:left="851" w:hanging="851"/>
      <w:outlineLvl w:val="0"/>
    </w:pPr>
    <w:rPr>
      <w:b/>
      <w:kern w:val="28"/>
      <w:sz w:val="28"/>
    </w:rPr>
  </w:style>
  <w:style w:type="paragraph" w:styleId="berschrift2">
    <w:name w:val="heading 2"/>
    <w:basedOn w:val="berschrift1"/>
    <w:next w:val="Grundtext"/>
    <w:uiPriority w:val="1"/>
    <w:qFormat/>
    <w:rsid w:val="0B6611CE"/>
    <w:pPr>
      <w:pageBreakBefore w:val="0"/>
      <w:spacing w:before="320"/>
      <w:outlineLvl w:val="1"/>
    </w:pPr>
    <w:rPr>
      <w:sz w:val="24"/>
      <w:szCs w:val="24"/>
    </w:rPr>
  </w:style>
  <w:style w:type="paragraph" w:styleId="berschrift3">
    <w:name w:val="heading 3"/>
    <w:basedOn w:val="berschrift2"/>
    <w:next w:val="Grundtext"/>
    <w:uiPriority w:val="1"/>
    <w:qFormat/>
    <w:rsid w:val="0B6611CE"/>
    <w:pPr>
      <w:outlineLvl w:val="2"/>
    </w:pPr>
  </w:style>
  <w:style w:type="paragraph" w:styleId="berschrift4">
    <w:name w:val="heading 4"/>
    <w:basedOn w:val="berschrift3"/>
    <w:next w:val="Grundtext"/>
    <w:qFormat/>
    <w:rsid w:val="0001059B"/>
    <w:pPr>
      <w:numPr>
        <w:ilvl w:val="3"/>
      </w:numPr>
      <w:tabs>
        <w:tab w:val="num" w:pos="851"/>
      </w:tabs>
      <w:ind w:left="851" w:hanging="851"/>
      <w:outlineLvl w:val="3"/>
    </w:pPr>
  </w:style>
  <w:style w:type="paragraph" w:styleId="berschrift5">
    <w:name w:val="heading 5"/>
    <w:basedOn w:val="berschrift4"/>
    <w:next w:val="Grundtext"/>
    <w:qFormat/>
    <w:rsid w:val="0001059B"/>
    <w:pPr>
      <w:numPr>
        <w:ilvl w:val="4"/>
      </w:numPr>
      <w:tabs>
        <w:tab w:val="num" w:pos="851"/>
      </w:tabs>
      <w:spacing w:before="160"/>
      <w:ind w:left="851" w:hanging="851"/>
      <w:outlineLvl w:val="4"/>
    </w:pPr>
    <w:rPr>
      <w:b w:val="0"/>
    </w:rPr>
  </w:style>
  <w:style w:type="paragraph" w:styleId="berschrift6">
    <w:name w:val="heading 6"/>
    <w:basedOn w:val="Standard"/>
    <w:next w:val="Standard"/>
    <w:uiPriority w:val="1"/>
    <w:qFormat/>
    <w:rsid w:val="755EC630"/>
    <w:pPr>
      <w:numPr>
        <w:ilvl w:val="5"/>
        <w:numId w:val="13"/>
      </w:numPr>
      <w:spacing w:before="240" w:after="60"/>
      <w:outlineLvl w:val="5"/>
    </w:pPr>
    <w:rPr>
      <w:i/>
      <w:iCs/>
      <w:sz w:val="22"/>
      <w:szCs w:val="22"/>
    </w:rPr>
  </w:style>
  <w:style w:type="paragraph" w:styleId="berschrift7">
    <w:name w:val="heading 7"/>
    <w:basedOn w:val="Standard"/>
    <w:next w:val="Standard"/>
    <w:uiPriority w:val="1"/>
    <w:qFormat/>
    <w:rsid w:val="755EC630"/>
    <w:pPr>
      <w:numPr>
        <w:ilvl w:val="6"/>
        <w:numId w:val="13"/>
      </w:numPr>
      <w:spacing w:before="240" w:after="60"/>
      <w:outlineLvl w:val="6"/>
    </w:pPr>
    <w:rPr>
      <w:rFonts w:ascii="Arial" w:hAnsi="Arial"/>
    </w:rPr>
  </w:style>
  <w:style w:type="paragraph" w:styleId="berschrift8">
    <w:name w:val="heading 8"/>
    <w:basedOn w:val="berschrift2"/>
    <w:next w:val="Grundtext"/>
    <w:uiPriority w:val="1"/>
    <w:qFormat/>
    <w:rsid w:val="0B6611CE"/>
    <w:pPr>
      <w:outlineLvl w:val="7"/>
    </w:pPr>
  </w:style>
  <w:style w:type="paragraph" w:styleId="berschrift9">
    <w:name w:val="heading 9"/>
    <w:basedOn w:val="berschrift3"/>
    <w:next w:val="Grundtext"/>
    <w:qFormat/>
    <w:rsid w:val="0001059B"/>
    <w:pPr>
      <w:numPr>
        <w:ilvl w:val="8"/>
      </w:numPr>
      <w:tabs>
        <w:tab w:val="num" w:pos="851"/>
      </w:tabs>
      <w:ind w:left="851" w:hanging="851"/>
      <w:outlineLvl w:val="8"/>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link w:val="KopfzeileZchn"/>
    <w:rsid w:val="00A5112C"/>
    <w:pPr>
      <w:tabs>
        <w:tab w:val="center" w:pos="4536"/>
        <w:tab w:val="right" w:pos="9072"/>
      </w:tabs>
    </w:pPr>
  </w:style>
  <w:style w:type="paragraph" w:styleId="Grundtext" w:customStyle="1">
    <w:name w:val="Grundtext"/>
    <w:link w:val="GrundtextZchn"/>
    <w:rsid w:val="00BE68C7"/>
    <w:pPr>
      <w:spacing w:after="240" w:line="360" w:lineRule="atLeast"/>
      <w:jc w:val="both"/>
    </w:pPr>
    <w:rPr>
      <w:sz w:val="24"/>
    </w:rPr>
  </w:style>
  <w:style w:type="character" w:styleId="Seitenzahl">
    <w:name w:val="page number"/>
    <w:basedOn w:val="Absatz-Standardschriftart"/>
    <w:rsid w:val="00A5112C"/>
  </w:style>
  <w:style w:type="paragraph" w:styleId="Grundtextzentriert" w:customStyle="1">
    <w:name w:val="Grundtext (zentriert)"/>
    <w:basedOn w:val="Grundtext"/>
    <w:rsid w:val="00A5112C"/>
    <w:pPr>
      <w:spacing w:after="0" w:line="320" w:lineRule="atLeast"/>
      <w:jc w:val="center"/>
    </w:pPr>
  </w:style>
  <w:style w:type="character" w:styleId="Grundzfett" w:customStyle="1">
    <w:name w:val="Grundz. (fett)"/>
    <w:rsid w:val="00BE68C7"/>
    <w:rPr>
      <w:b/>
    </w:rPr>
  </w:style>
  <w:style w:type="paragraph" w:styleId="Fuzeile">
    <w:name w:val="footer"/>
    <w:rsid w:val="00A5112C"/>
    <w:pPr>
      <w:tabs>
        <w:tab w:val="center" w:pos="4536"/>
        <w:tab w:val="right" w:pos="9072"/>
      </w:tabs>
    </w:pPr>
  </w:style>
  <w:style w:type="paragraph" w:styleId="GrundtextEinrckung" w:customStyle="1">
    <w:name w:val="Grundtext (Einrückung)"/>
    <w:basedOn w:val="Grundtext"/>
    <w:rsid w:val="00A5112C"/>
    <w:pPr>
      <w:spacing w:after="0" w:line="240" w:lineRule="auto"/>
      <w:ind w:left="1701" w:hanging="1701"/>
      <w:jc w:val="left"/>
    </w:pPr>
  </w:style>
  <w:style w:type="paragraph" w:styleId="Grundtextwieberschr1" w:customStyle="1">
    <w:name w:val="Grundtext (wie Überschr1)"/>
    <w:basedOn w:val="berschrift1"/>
    <w:next w:val="Grundtext"/>
    <w:rsid w:val="00A5112C"/>
    <w:pPr>
      <w:outlineLvl w:val="9"/>
    </w:pPr>
  </w:style>
  <w:style w:type="paragraph" w:styleId="Verzeichnis1">
    <w:name w:val="toc 1"/>
    <w:next w:val="Verzeichnis2"/>
    <w:uiPriority w:val="39"/>
    <w:rsid w:val="00A5112C"/>
    <w:pPr>
      <w:keepNext/>
      <w:tabs>
        <w:tab w:val="right" w:leader="dot" w:pos="8505"/>
      </w:tabs>
      <w:spacing w:before="100"/>
      <w:ind w:left="284" w:hanging="284"/>
    </w:pPr>
    <w:rPr>
      <w:noProof/>
      <w:sz w:val="24"/>
    </w:rPr>
  </w:style>
  <w:style w:type="paragraph" w:styleId="Verzeichnis2">
    <w:name w:val="toc 2"/>
    <w:basedOn w:val="Verzeichnis1"/>
    <w:next w:val="Verzeichnis3"/>
    <w:uiPriority w:val="39"/>
    <w:rsid w:val="00A5112C"/>
    <w:pPr>
      <w:keepNext w:val="0"/>
      <w:spacing w:before="40"/>
      <w:ind w:left="709" w:hanging="425"/>
    </w:pPr>
  </w:style>
  <w:style w:type="paragraph" w:styleId="Verzeichnis3">
    <w:name w:val="toc 3"/>
    <w:basedOn w:val="Verzeichnis2"/>
    <w:next w:val="Verzeichnis4"/>
    <w:uiPriority w:val="39"/>
    <w:rsid w:val="00A5112C"/>
    <w:pPr>
      <w:spacing w:before="0"/>
      <w:ind w:left="1276" w:hanging="567"/>
    </w:pPr>
  </w:style>
  <w:style w:type="paragraph" w:styleId="Verzeichnis4">
    <w:name w:val="toc 4"/>
    <w:basedOn w:val="Verzeichnis3"/>
    <w:next w:val="Verzeichnis5"/>
    <w:semiHidden/>
    <w:rsid w:val="00A5112C"/>
    <w:pPr>
      <w:ind w:left="1985" w:hanging="709"/>
    </w:pPr>
  </w:style>
  <w:style w:type="paragraph" w:styleId="Verzeichnis5">
    <w:name w:val="toc 5"/>
    <w:basedOn w:val="Verzeichnis4"/>
    <w:next w:val="Verzeichnis6"/>
    <w:semiHidden/>
    <w:rsid w:val="00A5112C"/>
  </w:style>
  <w:style w:type="paragraph" w:styleId="Verzeichnis6">
    <w:name w:val="toc 6"/>
    <w:basedOn w:val="Standard"/>
    <w:next w:val="Standard"/>
    <w:uiPriority w:val="1"/>
    <w:semiHidden/>
    <w:rsid w:val="755EC630"/>
    <w:pPr>
      <w:tabs>
        <w:tab w:val="right" w:leader="dot" w:pos="8505"/>
      </w:tabs>
      <w:ind w:left="1000"/>
    </w:pPr>
  </w:style>
  <w:style w:type="paragraph" w:styleId="Verzeichnis7">
    <w:name w:val="toc 7"/>
    <w:basedOn w:val="Standard"/>
    <w:next w:val="Standard"/>
    <w:uiPriority w:val="1"/>
    <w:semiHidden/>
    <w:rsid w:val="755EC630"/>
    <w:pPr>
      <w:tabs>
        <w:tab w:val="right" w:leader="dot" w:pos="8505"/>
      </w:tabs>
      <w:ind w:left="1200"/>
    </w:pPr>
  </w:style>
  <w:style w:type="paragraph" w:styleId="Verzeichnis8">
    <w:name w:val="toc 8"/>
    <w:basedOn w:val="Verzeichnis2"/>
    <w:next w:val="Standard"/>
    <w:semiHidden/>
    <w:rsid w:val="00A5112C"/>
  </w:style>
  <w:style w:type="paragraph" w:styleId="Verzeichnis9">
    <w:name w:val="toc 9"/>
    <w:basedOn w:val="Verzeichnis3"/>
    <w:next w:val="Standard"/>
    <w:semiHidden/>
    <w:rsid w:val="00A5112C"/>
    <w:pPr>
      <w:ind w:left="567"/>
    </w:pPr>
  </w:style>
  <w:style w:type="paragraph" w:styleId="Abbildungsverzeichnis">
    <w:name w:val="table of figures"/>
    <w:next w:val="Grundtext"/>
    <w:uiPriority w:val="99"/>
    <w:rsid w:val="00B61B27"/>
    <w:pPr>
      <w:tabs>
        <w:tab w:val="right" w:leader="dot" w:pos="8505"/>
      </w:tabs>
      <w:spacing w:before="100"/>
      <w:ind w:left="1134" w:hanging="1134"/>
    </w:pPr>
    <w:rPr>
      <w:sz w:val="24"/>
    </w:rPr>
  </w:style>
  <w:style w:type="paragraph" w:styleId="Sprechblasentext">
    <w:name w:val="Balloon Text"/>
    <w:basedOn w:val="Standard"/>
    <w:uiPriority w:val="1"/>
    <w:semiHidden/>
    <w:rsid w:val="755EC630"/>
    <w:rPr>
      <w:rFonts w:ascii="Tahoma" w:hAnsi="Tahoma" w:cs="Tahoma"/>
      <w:sz w:val="16"/>
      <w:szCs w:val="16"/>
    </w:rPr>
  </w:style>
  <w:style w:type="character" w:styleId="Grundzenglisch" w:customStyle="1">
    <w:name w:val="Grundz. (englisch)"/>
    <w:rsid w:val="00A5112C"/>
    <w:rPr>
      <w:noProof w:val="0"/>
      <w:lang w:val="en-GB"/>
    </w:rPr>
  </w:style>
  <w:style w:type="character" w:styleId="Grundzfranzschisch" w:customStyle="1">
    <w:name w:val="Grundz. (französchisch)"/>
    <w:rsid w:val="00A5112C"/>
    <w:rPr>
      <w:noProof w:val="0"/>
      <w:lang w:val="fr-FR"/>
    </w:rPr>
  </w:style>
  <w:style w:type="character" w:styleId="GrundzkeineSprache" w:customStyle="1">
    <w:name w:val="Grundz. (keine Sprache)"/>
    <w:rsid w:val="00A5112C"/>
    <w:rPr>
      <w:noProof/>
    </w:rPr>
  </w:style>
  <w:style w:type="paragraph" w:styleId="Funotentext">
    <w:name w:val="footnote text"/>
    <w:semiHidden/>
    <w:rsid w:val="00406A0A"/>
    <w:pPr>
      <w:keepLines/>
      <w:ind w:left="425" w:hanging="425"/>
      <w:jc w:val="both"/>
    </w:pPr>
  </w:style>
  <w:style w:type="character" w:styleId="Grundzkursiv" w:customStyle="1">
    <w:name w:val="Grundz. (kursiv)"/>
    <w:rsid w:val="00A5112C"/>
    <w:rPr>
      <w:i/>
    </w:rPr>
  </w:style>
  <w:style w:type="character" w:styleId="Funotenzeichen">
    <w:name w:val="footnote reference"/>
    <w:basedOn w:val="Absatz-Standardschriftart"/>
    <w:semiHidden/>
    <w:rsid w:val="00A5112C"/>
    <w:rPr>
      <w:sz w:val="20"/>
      <w:vertAlign w:val="superscript"/>
    </w:rPr>
  </w:style>
  <w:style w:type="paragraph" w:styleId="Index3">
    <w:name w:val="index 3"/>
    <w:basedOn w:val="Standard"/>
    <w:next w:val="Standard"/>
    <w:uiPriority w:val="1"/>
    <w:semiHidden/>
    <w:rsid w:val="755EC630"/>
    <w:pPr>
      <w:tabs>
        <w:tab w:val="right" w:leader="dot" w:pos="4034"/>
      </w:tabs>
      <w:ind w:left="600" w:hanging="200"/>
    </w:pPr>
  </w:style>
  <w:style w:type="paragraph" w:styleId="Index1">
    <w:name w:val="index 1"/>
    <w:next w:val="Index2"/>
    <w:semiHidden/>
    <w:rsid w:val="00A5112C"/>
    <w:pPr>
      <w:tabs>
        <w:tab w:val="right" w:leader="dot" w:pos="4034"/>
      </w:tabs>
      <w:ind w:left="200" w:hanging="200"/>
    </w:pPr>
  </w:style>
  <w:style w:type="paragraph" w:styleId="Index2">
    <w:name w:val="index 2"/>
    <w:basedOn w:val="Standard"/>
    <w:next w:val="Standard"/>
    <w:uiPriority w:val="1"/>
    <w:semiHidden/>
    <w:rsid w:val="755EC630"/>
    <w:pPr>
      <w:tabs>
        <w:tab w:val="right" w:leader="dot" w:pos="4034"/>
      </w:tabs>
      <w:ind w:left="400" w:hanging="200"/>
    </w:pPr>
  </w:style>
  <w:style w:type="paragraph" w:styleId="Index4">
    <w:name w:val="index 4"/>
    <w:basedOn w:val="Standard"/>
    <w:next w:val="Standard"/>
    <w:uiPriority w:val="1"/>
    <w:semiHidden/>
    <w:rsid w:val="755EC630"/>
    <w:pPr>
      <w:tabs>
        <w:tab w:val="right" w:leader="dot" w:pos="4034"/>
      </w:tabs>
      <w:ind w:left="800" w:hanging="200"/>
    </w:pPr>
  </w:style>
  <w:style w:type="paragraph" w:styleId="Index5">
    <w:name w:val="index 5"/>
    <w:basedOn w:val="Standard"/>
    <w:next w:val="Standard"/>
    <w:uiPriority w:val="1"/>
    <w:semiHidden/>
    <w:rsid w:val="755EC630"/>
    <w:pPr>
      <w:tabs>
        <w:tab w:val="right" w:leader="dot" w:pos="4034"/>
      </w:tabs>
      <w:ind w:left="1000" w:hanging="200"/>
    </w:pPr>
  </w:style>
  <w:style w:type="paragraph" w:styleId="Index6">
    <w:name w:val="index 6"/>
    <w:basedOn w:val="Standard"/>
    <w:next w:val="Standard"/>
    <w:uiPriority w:val="1"/>
    <w:semiHidden/>
    <w:rsid w:val="755EC630"/>
    <w:pPr>
      <w:tabs>
        <w:tab w:val="right" w:leader="dot" w:pos="4034"/>
      </w:tabs>
      <w:ind w:left="1200" w:hanging="200"/>
    </w:pPr>
  </w:style>
  <w:style w:type="paragraph" w:styleId="Index7">
    <w:name w:val="index 7"/>
    <w:basedOn w:val="Standard"/>
    <w:next w:val="Standard"/>
    <w:uiPriority w:val="1"/>
    <w:semiHidden/>
    <w:rsid w:val="755EC630"/>
    <w:pPr>
      <w:tabs>
        <w:tab w:val="right" w:leader="dot" w:pos="4034"/>
      </w:tabs>
      <w:ind w:left="1400" w:hanging="200"/>
    </w:pPr>
  </w:style>
  <w:style w:type="paragraph" w:styleId="Index8">
    <w:name w:val="index 8"/>
    <w:basedOn w:val="Standard"/>
    <w:next w:val="Standard"/>
    <w:uiPriority w:val="1"/>
    <w:semiHidden/>
    <w:rsid w:val="755EC630"/>
    <w:pPr>
      <w:tabs>
        <w:tab w:val="right" w:leader="dot" w:pos="4034"/>
      </w:tabs>
      <w:ind w:left="1600" w:hanging="200"/>
    </w:pPr>
  </w:style>
  <w:style w:type="paragraph" w:styleId="Index9">
    <w:name w:val="index 9"/>
    <w:basedOn w:val="Standard"/>
    <w:next w:val="Standard"/>
    <w:uiPriority w:val="1"/>
    <w:semiHidden/>
    <w:rsid w:val="755EC630"/>
    <w:pPr>
      <w:tabs>
        <w:tab w:val="right" w:leader="dot" w:pos="4034"/>
      </w:tabs>
      <w:ind w:left="1800" w:hanging="200"/>
    </w:pPr>
  </w:style>
  <w:style w:type="paragraph" w:styleId="Indexberschrift">
    <w:name w:val="index heading"/>
    <w:basedOn w:val="Standard"/>
    <w:next w:val="Index1"/>
    <w:uiPriority w:val="1"/>
    <w:semiHidden/>
    <w:rsid w:val="755EC630"/>
  </w:style>
  <w:style w:type="paragraph" w:styleId="MakroErgebnis" w:customStyle="1">
    <w:name w:val="MakroErgebnis"/>
    <w:rsid w:val="00A5112C"/>
    <w:pPr>
      <w:ind w:left="2268" w:hanging="2268"/>
    </w:pPr>
    <w:rPr>
      <w:rFonts w:ascii="Arial" w:hAnsi="Arial"/>
      <w:noProof/>
      <w:sz w:val="16"/>
    </w:rPr>
  </w:style>
  <w:style w:type="paragraph" w:styleId="Literatureintrag" w:customStyle="1">
    <w:name w:val="Literatureintrag"/>
    <w:link w:val="LiteratureintragZchn"/>
    <w:rsid w:val="00A5112C"/>
    <w:pPr>
      <w:spacing w:line="320" w:lineRule="atLeast"/>
      <w:ind w:left="851" w:hanging="851"/>
    </w:pPr>
    <w:rPr>
      <w:sz w:val="24"/>
    </w:rPr>
  </w:style>
  <w:style w:type="paragraph" w:styleId="Zwberschr1" w:customStyle="1">
    <w:name w:val="ZwÜberschr1"/>
    <w:next w:val="Grundtext"/>
    <w:rsid w:val="00A5112C"/>
    <w:pPr>
      <w:keepNext/>
      <w:spacing w:before="360" w:after="60" w:line="360" w:lineRule="auto"/>
    </w:pPr>
    <w:rPr>
      <w:i/>
      <w:sz w:val="24"/>
    </w:rPr>
  </w:style>
  <w:style w:type="paragraph" w:styleId="Zwberschr2" w:customStyle="1">
    <w:name w:val="ZwÜberschr2"/>
    <w:basedOn w:val="Zwberschr1"/>
    <w:next w:val="Grundtext"/>
    <w:rsid w:val="00A5112C"/>
    <w:pPr>
      <w:spacing w:before="240"/>
    </w:pPr>
    <w:rPr>
      <w:i w:val="0"/>
    </w:rPr>
  </w:style>
  <w:style w:type="paragraph" w:styleId="Grafik" w:customStyle="1">
    <w:name w:val="Grafik"/>
    <w:basedOn w:val="Grundtext"/>
    <w:next w:val="GrafikQuelle"/>
    <w:rsid w:val="00A5112C"/>
    <w:pPr>
      <w:keepNext/>
      <w:spacing w:after="60" w:line="240" w:lineRule="auto"/>
      <w:jc w:val="left"/>
    </w:pPr>
  </w:style>
  <w:style w:type="paragraph" w:styleId="GrafikQuelle" w:customStyle="1">
    <w:name w:val="GrafikQuelle"/>
    <w:basedOn w:val="Grundtext"/>
    <w:next w:val="Beschriftung"/>
    <w:rsid w:val="00A5112C"/>
    <w:pPr>
      <w:keepNext/>
      <w:spacing w:after="0" w:line="240" w:lineRule="auto"/>
      <w:jc w:val="right"/>
    </w:pPr>
  </w:style>
  <w:style w:type="paragraph" w:styleId="GrundtextAufzhlung" w:customStyle="1">
    <w:name w:val="Grundtext (Aufzählung)"/>
    <w:basedOn w:val="Grundtext"/>
    <w:rsid w:val="00A5112C"/>
    <w:pPr>
      <w:numPr>
        <w:numId w:val="11"/>
      </w:numPr>
    </w:pPr>
  </w:style>
  <w:style w:type="paragraph" w:styleId="Beschriftung">
    <w:name w:val="caption"/>
    <w:next w:val="Grundtext"/>
    <w:link w:val="BeschriftungZchn"/>
    <w:qFormat/>
    <w:rsid w:val="00AC0C7A"/>
    <w:pPr>
      <w:spacing w:before="120" w:after="120" w:line="360" w:lineRule="auto"/>
      <w:ind w:left="1418" w:hanging="1418"/>
    </w:pPr>
    <w:rPr>
      <w:b/>
      <w:sz w:val="24"/>
    </w:rPr>
  </w:style>
  <w:style w:type="character" w:styleId="GrundzCourier" w:customStyle="1">
    <w:name w:val="Grundz. (Courier)"/>
    <w:rsid w:val="00A5112C"/>
    <w:rPr>
      <w:rFonts w:ascii="Courier New" w:hAnsi="Courier New"/>
      <w:sz w:val="24"/>
    </w:rPr>
  </w:style>
  <w:style w:type="paragraph" w:styleId="GrundtextNumerierung" w:customStyle="1">
    <w:name w:val="Grundtext (Numerierung)"/>
    <w:basedOn w:val="GrundtextAufzhlung"/>
    <w:rsid w:val="0045588E"/>
    <w:pPr>
      <w:numPr>
        <w:numId w:val="12"/>
      </w:numPr>
    </w:pPr>
  </w:style>
  <w:style w:type="character" w:styleId="CommentReference1" w:customStyle="1">
    <w:name w:val="Comment Reference1"/>
    <w:basedOn w:val="Absatz-Standardschriftart"/>
    <w:semiHidden/>
    <w:rsid w:val="003E27A3"/>
    <w:rPr>
      <w:sz w:val="16"/>
      <w:szCs w:val="16"/>
    </w:rPr>
  </w:style>
  <w:style w:type="paragraph" w:styleId="GrundtextSQL" w:customStyle="1">
    <w:name w:val="Grundtext (SQL)"/>
    <w:basedOn w:val="Grundtext"/>
    <w:rsid w:val="00A5112C"/>
    <w:pPr>
      <w:tabs>
        <w:tab w:val="left" w:pos="1134"/>
      </w:tabs>
      <w:spacing w:after="0"/>
      <w:ind w:left="1134" w:hanging="1134"/>
      <w:jc w:val="left"/>
    </w:pPr>
    <w:rPr>
      <w:rFonts w:ascii="Courier New" w:hAnsi="Courier New"/>
    </w:rPr>
  </w:style>
  <w:style w:type="character" w:styleId="GrundzKapitlchen" w:customStyle="1">
    <w:name w:val="Grundz. (Kapitälchen)"/>
    <w:rsid w:val="00A5112C"/>
    <w:rPr>
      <w:smallCaps/>
    </w:rPr>
  </w:style>
  <w:style w:type="character" w:styleId="Grundzunterstr" w:customStyle="1">
    <w:name w:val="Grundz. (unterstr.)"/>
    <w:basedOn w:val="Absatz-Standardschriftart"/>
    <w:rsid w:val="00A5112C"/>
    <w:rPr>
      <w:u w:val="single"/>
    </w:rPr>
  </w:style>
  <w:style w:type="paragraph" w:styleId="Dokumentstruktur">
    <w:name w:val="Document Map"/>
    <w:basedOn w:val="Standard"/>
    <w:uiPriority w:val="1"/>
    <w:semiHidden/>
    <w:rsid w:val="755EC630"/>
    <w:pPr>
      <w:shd w:val="clear" w:color="auto" w:fill="000080"/>
    </w:pPr>
    <w:rPr>
      <w:rFonts w:ascii="Tahoma" w:hAnsi="Tahoma"/>
    </w:rPr>
  </w:style>
  <w:style w:type="character" w:styleId="Hyperlink">
    <w:name w:val="Hyperlink"/>
    <w:basedOn w:val="Absatz-Standardschriftart"/>
    <w:uiPriority w:val="99"/>
    <w:rsid w:val="00A5112C"/>
    <w:rPr>
      <w:color w:val="0000FF"/>
      <w:u w:val="single"/>
    </w:rPr>
  </w:style>
  <w:style w:type="paragraph" w:styleId="GrundtextTabelle" w:customStyle="1">
    <w:name w:val="Grundtext (Tabelle)"/>
    <w:basedOn w:val="Grundtext"/>
    <w:rsid w:val="00191786"/>
    <w:pPr>
      <w:keepNext/>
      <w:spacing w:after="0" w:line="240" w:lineRule="atLeast"/>
      <w:jc w:val="left"/>
    </w:pPr>
    <w:rPr>
      <w:sz w:val="20"/>
    </w:rPr>
  </w:style>
  <w:style w:type="character" w:styleId="Grundzhochgestellt" w:customStyle="1">
    <w:name w:val="Grundz. (hochgestellt)"/>
    <w:basedOn w:val="Absatz-Standardschriftart"/>
    <w:rsid w:val="00A5112C"/>
    <w:rPr>
      <w:vertAlign w:val="superscript"/>
    </w:rPr>
  </w:style>
  <w:style w:type="character" w:styleId="Grundztiefgestellt" w:customStyle="1">
    <w:name w:val="Grundz. (tiefgestellt)"/>
    <w:basedOn w:val="Absatz-Standardschriftart"/>
    <w:rsid w:val="00A5112C"/>
    <w:rPr>
      <w:vertAlign w:val="subscript"/>
    </w:rPr>
  </w:style>
  <w:style w:type="character" w:styleId="GrundtextZchn" w:customStyle="1">
    <w:name w:val="Grundtext Zchn"/>
    <w:basedOn w:val="Absatz-Standardschriftart"/>
    <w:link w:val="Grundtext"/>
    <w:rsid w:val="00BE68C7"/>
    <w:rPr>
      <w:sz w:val="24"/>
      <w:lang w:val="de-DE" w:eastAsia="de-DE" w:bidi="ar-SA"/>
    </w:rPr>
  </w:style>
  <w:style w:type="paragraph" w:styleId="TabelleQuelle" w:customStyle="1">
    <w:name w:val="TabelleQuelle"/>
    <w:basedOn w:val="GrafikQuelle"/>
    <w:next w:val="Beschriftung"/>
    <w:rsid w:val="003401B5"/>
  </w:style>
  <w:style w:type="character" w:styleId="BeschriftungZchn" w:customStyle="1">
    <w:name w:val="Beschriftung Zchn"/>
    <w:basedOn w:val="Absatz-Standardschriftart"/>
    <w:link w:val="Beschriftung"/>
    <w:rsid w:val="00AC0C7A"/>
    <w:rPr>
      <w:b/>
      <w:sz w:val="24"/>
      <w:lang w:val="de-DE" w:eastAsia="de-DE" w:bidi="ar-SA"/>
    </w:rPr>
  </w:style>
  <w:style w:type="table" w:styleId="Tabellenraster">
    <w:name w:val="Table Grid"/>
    <w:basedOn w:val="NormaleTabelle"/>
    <w:rsid w:val="00B04E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teratureintragZchn" w:customStyle="1">
    <w:name w:val="Literatureintrag Zchn"/>
    <w:basedOn w:val="Absatz-Standardschriftart"/>
    <w:link w:val="Literatureintrag"/>
    <w:rsid w:val="006E1B9B"/>
    <w:rPr>
      <w:sz w:val="24"/>
      <w:lang w:val="de-DE" w:eastAsia="de-DE" w:bidi="ar-SA"/>
    </w:rPr>
  </w:style>
  <w:style w:type="paragraph" w:styleId="CommentText1" w:customStyle="1">
    <w:name w:val="Comment Text1"/>
    <w:basedOn w:val="Standard"/>
    <w:uiPriority w:val="1"/>
    <w:semiHidden/>
    <w:rsid w:val="755EC630"/>
  </w:style>
  <w:style w:type="paragraph" w:styleId="CommentSubject1" w:customStyle="1">
    <w:name w:val="Comment Subject1"/>
    <w:basedOn w:val="CommentText1"/>
    <w:next w:val="CommentText1"/>
    <w:semiHidden/>
    <w:rsid w:val="003E27A3"/>
    <w:rPr>
      <w:b/>
      <w:bCs/>
    </w:rPr>
  </w:style>
  <w:style w:type="paragraph" w:styleId="Listenabsatz">
    <w:name w:val="List Paragraph"/>
    <w:basedOn w:val="Standard"/>
    <w:uiPriority w:val="34"/>
    <w:qFormat/>
    <w:rsid w:val="755EC630"/>
    <w:pPr>
      <w:ind w:left="720"/>
      <w:contextualSpacing/>
    </w:pPr>
    <w:rPr>
      <w:sz w:val="24"/>
      <w:szCs w:val="24"/>
    </w:rPr>
  </w:style>
  <w:style w:type="paragraph" w:styleId="Default" w:customStyle="1">
    <w:name w:val="Default"/>
    <w:rsid w:val="001C1002"/>
    <w:pPr>
      <w:autoSpaceDE w:val="0"/>
      <w:autoSpaceDN w:val="0"/>
      <w:adjustRightInd w:val="0"/>
    </w:pPr>
    <w:rPr>
      <w:rFonts w:ascii="Meridien Roman" w:hAnsi="Meridien Roman" w:cs="Meridien Roman"/>
      <w:color w:val="000000"/>
      <w:sz w:val="24"/>
      <w:szCs w:val="24"/>
    </w:rPr>
  </w:style>
  <w:style w:type="character" w:styleId="BesuchterLink">
    <w:name w:val="FollowedHyperlink"/>
    <w:basedOn w:val="Absatz-Standardschriftart"/>
    <w:semiHidden/>
    <w:unhideWhenUsed/>
    <w:rsid w:val="00266570"/>
    <w:rPr>
      <w:color w:val="800080" w:themeColor="followedHyperlink"/>
      <w:u w:val="single"/>
    </w:rPr>
  </w:style>
  <w:style w:type="paragraph" w:styleId="Textkrper">
    <w:name w:val="Body Text"/>
    <w:basedOn w:val="Standard"/>
    <w:link w:val="TextkrperZchn"/>
    <w:uiPriority w:val="1"/>
    <w:semiHidden/>
    <w:rsid w:val="755EC630"/>
    <w:pPr>
      <w:spacing w:after="160" w:line="360" w:lineRule="auto"/>
      <w:jc w:val="both"/>
    </w:pPr>
    <w:rPr>
      <w:sz w:val="24"/>
      <w:szCs w:val="24"/>
    </w:rPr>
  </w:style>
  <w:style w:type="character" w:styleId="TextkrperZchn" w:customStyle="1">
    <w:name w:val="Textkörper Zchn"/>
    <w:basedOn w:val="Absatz-Standardschriftart"/>
    <w:link w:val="Textkrper"/>
    <w:semiHidden/>
    <w:rsid w:val="00695125"/>
    <w:rPr>
      <w:sz w:val="24"/>
    </w:rPr>
  </w:style>
  <w:style w:type="paragraph" w:styleId="gleichung" w:customStyle="1">
    <w:name w:val="gleichung"/>
    <w:basedOn w:val="Textkrper"/>
    <w:next w:val="Textkrper"/>
    <w:rsid w:val="00695125"/>
    <w:pPr>
      <w:tabs>
        <w:tab w:val="left" w:pos="851"/>
        <w:tab w:val="right" w:pos="9072"/>
      </w:tabs>
      <w:jc w:val="left"/>
    </w:pPr>
  </w:style>
  <w:style w:type="character" w:styleId="Zeichentief" w:customStyle="1">
    <w:name w:val="Zeichen tief"/>
    <w:rsid w:val="00695125"/>
    <w:rPr>
      <w:position w:val="-8"/>
      <w:sz w:val="20"/>
    </w:rPr>
  </w:style>
  <w:style w:type="paragraph" w:styleId="NumerierungvonBegrndungen" w:customStyle="1">
    <w:name w:val="Numerierung von Begründungen"/>
    <w:basedOn w:val="Textkrper"/>
    <w:next w:val="Textkrper"/>
    <w:rsid w:val="00695125"/>
    <w:pPr>
      <w:keepNext/>
      <w:keepLines/>
      <w:spacing w:before="240" w:after="120"/>
      <w:ind w:left="426" w:hanging="426"/>
    </w:pPr>
    <w:rPr>
      <w:u w:val="single"/>
    </w:rPr>
  </w:style>
  <w:style w:type="paragraph" w:styleId="symboleimtext" w:customStyle="1">
    <w:name w:val="symbole im text"/>
    <w:basedOn w:val="Textkrper-Zeileneinzug"/>
    <w:rsid w:val="00695125"/>
    <w:pPr>
      <w:ind w:left="1604" w:hanging="1247"/>
      <w:jc w:val="both"/>
    </w:pPr>
    <w:rPr>
      <w:sz w:val="24"/>
    </w:rPr>
  </w:style>
  <w:style w:type="paragraph" w:styleId="symbolewobei" w:customStyle="1">
    <w:name w:val="symbole (wobei)"/>
    <w:basedOn w:val="symboleimtext"/>
    <w:next w:val="symboleimtext"/>
    <w:rsid w:val="00695125"/>
    <w:pPr>
      <w:keepNext/>
      <w:spacing w:after="80"/>
    </w:pPr>
  </w:style>
  <w:style w:type="paragraph" w:styleId="symbolendeimtext" w:customStyle="1">
    <w:name w:val="symbolende im text"/>
    <w:basedOn w:val="symboleimtext"/>
    <w:next w:val="Textkrper"/>
    <w:rsid w:val="00695125"/>
    <w:pPr>
      <w:spacing w:after="360"/>
    </w:pPr>
  </w:style>
  <w:style w:type="paragraph" w:styleId="Textkrper-Zeileneinzug">
    <w:name w:val="Body Text Indent"/>
    <w:basedOn w:val="Standard"/>
    <w:link w:val="Textkrper-ZeileneinzugZchn"/>
    <w:uiPriority w:val="1"/>
    <w:semiHidden/>
    <w:unhideWhenUsed/>
    <w:rsid w:val="755EC630"/>
    <w:pPr>
      <w:spacing w:after="120"/>
      <w:ind w:left="283"/>
    </w:pPr>
  </w:style>
  <w:style w:type="character" w:styleId="Textkrper-ZeileneinzugZchn" w:customStyle="1">
    <w:name w:val="Textkörper-Zeileneinzug Zchn"/>
    <w:basedOn w:val="Absatz-Standardschriftart"/>
    <w:link w:val="Textkrper-Zeileneinzug"/>
    <w:semiHidden/>
    <w:rsid w:val="00695125"/>
  </w:style>
  <w:style w:type="character" w:styleId="KopfzeileZchn" w:customStyle="1">
    <w:name w:val="Kopfzeile Zchn"/>
    <w:basedOn w:val="Absatz-Standardschriftart"/>
    <w:link w:val="Kopfzeile"/>
    <w:rsid w:val="00CB6677"/>
  </w:style>
  <w:style w:type="paragraph" w:styleId="KeinLeerraum">
    <w:name w:val="No Spacing"/>
    <w:link w:val="KeinLeerraumZchn"/>
    <w:uiPriority w:val="1"/>
    <w:qFormat/>
    <w:rsid w:val="00701AA2"/>
    <w:rPr>
      <w:rFonts w:asciiTheme="minorHAnsi" w:hAnsiTheme="minorHAnsi" w:eastAsiaTheme="minorEastAsia" w:cstheme="minorBidi"/>
      <w:sz w:val="22"/>
      <w:szCs w:val="22"/>
      <w:lang w:val="en-US" w:eastAsia="en-US"/>
    </w:rPr>
  </w:style>
  <w:style w:type="character" w:styleId="KeinLeerraumZchn" w:customStyle="1">
    <w:name w:val="Kein Leerraum Zchn"/>
    <w:basedOn w:val="Absatz-Standardschriftart"/>
    <w:link w:val="KeinLeerraum"/>
    <w:uiPriority w:val="1"/>
    <w:rsid w:val="00701AA2"/>
    <w:rPr>
      <w:rFonts w:asciiTheme="minorHAnsi" w:hAnsiTheme="minorHAnsi" w:eastAsiaTheme="minorEastAsia" w:cstheme="minorBidi"/>
      <w:sz w:val="22"/>
      <w:szCs w:val="22"/>
      <w:lang w:val="en-US" w:eastAsia="en-US"/>
    </w:rPr>
  </w:style>
  <w:style w:type="character" w:styleId="NichtaufgelsteErwhnung">
    <w:name w:val="Unresolved Mention"/>
    <w:basedOn w:val="Absatz-Standardschriftart"/>
    <w:uiPriority w:val="99"/>
    <w:semiHidden/>
    <w:unhideWhenUsed/>
    <w:rsid w:val="003C337B"/>
    <w:rPr>
      <w:color w:val="605E5C"/>
      <w:shd w:val="clear" w:color="auto" w:fill="E1DFDD"/>
    </w:rPr>
  </w:style>
  <w:style w:type="character" w:styleId="Platzhaltertext">
    <w:name w:val="Placeholder Text"/>
    <w:basedOn w:val="Absatz-Standardschriftart"/>
    <w:uiPriority w:val="99"/>
    <w:semiHidden/>
    <w:rsid w:val="5243E1A9"/>
    <w:rPr>
      <w:color w:val="666666"/>
    </w:rPr>
  </w:style>
  <w:style w:type="paragraph" w:styleId="Titel">
    <w:name w:val="Title"/>
    <w:basedOn w:val="Standard"/>
    <w:next w:val="Standard"/>
    <w:uiPriority w:val="10"/>
    <w:qFormat/>
    <w:rsid w:val="755EC630"/>
    <w:pPr>
      <w:spacing w:after="80"/>
      <w:contextualSpacing/>
    </w:pPr>
    <w:rPr>
      <w:rFonts w:asciiTheme="majorHAnsi" w:hAnsiTheme="majorHAnsi" w:eastAsiaTheme="majorEastAsia" w:cstheme="majorBidi"/>
      <w:sz w:val="56"/>
      <w:szCs w:val="56"/>
    </w:rPr>
  </w:style>
  <w:style w:type="paragraph" w:styleId="Untertitel">
    <w:name w:val="Subtitle"/>
    <w:basedOn w:val="Standard"/>
    <w:next w:val="Standard"/>
    <w:link w:val="UntertitelZchn"/>
    <w:uiPriority w:val="11"/>
    <w:qFormat/>
    <w:rsid w:val="755EC630"/>
    <w:rPr>
      <w:rFonts w:eastAsiaTheme="majorEastAsia" w:cstheme="majorBidi"/>
      <w:color w:val="595959" w:themeColor="text1" w:themeTint="A6"/>
      <w:sz w:val="28"/>
      <w:szCs w:val="28"/>
    </w:rPr>
  </w:style>
  <w:style w:type="character" w:styleId="UntertitelZchn" w:customStyle="1">
    <w:name w:val="Untertitel Zchn"/>
    <w:basedOn w:val="Absatz-Standardschriftart"/>
    <w:link w:val="Untertitel"/>
    <w:uiPriority w:val="11"/>
    <w:rsid w:val="0B6611CE"/>
    <w:rPr>
      <w:rFonts w:eastAsiaTheme="majorEastAsia" w:cstheme="majorBidi"/>
      <w:color w:val="595959" w:themeColor="text1" w:themeTint="A6"/>
      <w:sz w:val="28"/>
      <w:szCs w:val="28"/>
    </w:rPr>
  </w:style>
  <w:style w:type="paragraph" w:styleId="Zitat">
    <w:name w:val="Quote"/>
    <w:basedOn w:val="Standard"/>
    <w:next w:val="Standard"/>
    <w:link w:val="ZitatZchn"/>
    <w:uiPriority w:val="29"/>
    <w:qFormat/>
    <w:rsid w:val="755EC630"/>
    <w:pPr>
      <w:spacing w:before="160"/>
      <w:jc w:val="center"/>
    </w:pPr>
    <w:rPr>
      <w:i/>
      <w:iCs/>
      <w:color w:val="404040" w:themeColor="text1" w:themeTint="BF"/>
    </w:rPr>
  </w:style>
  <w:style w:type="character" w:styleId="ZitatZchn" w:customStyle="1">
    <w:name w:val="Zitat Zchn"/>
    <w:basedOn w:val="Absatz-Standardschriftart"/>
    <w:link w:val="Zitat"/>
    <w:uiPriority w:val="29"/>
    <w:rsid w:val="0B6611CE"/>
    <w:rPr>
      <w:i/>
      <w:iCs/>
      <w:color w:val="404040" w:themeColor="text1" w:themeTint="BF"/>
    </w:rPr>
  </w:style>
  <w:style w:type="paragraph" w:styleId="IntensivesZitat">
    <w:name w:val="Intense Quote"/>
    <w:basedOn w:val="Standard"/>
    <w:next w:val="Standard"/>
    <w:link w:val="IntensivesZitatZchn"/>
    <w:uiPriority w:val="30"/>
    <w:qFormat/>
    <w:rsid w:val="755EC630"/>
    <w:pPr>
      <w:spacing w:before="360" w:after="360"/>
      <w:ind w:left="864" w:right="864"/>
      <w:jc w:val="center"/>
    </w:pPr>
    <w:rPr>
      <w:i/>
      <w:iCs/>
      <w:color w:val="365F91" w:themeColor="accent1" w:themeShade="BF"/>
    </w:rPr>
  </w:style>
  <w:style w:type="character" w:styleId="IntensivesZitatZchn" w:customStyle="1">
    <w:name w:val="Intensives Zitat Zchn"/>
    <w:basedOn w:val="Absatz-Standardschriftart"/>
    <w:link w:val="IntensivesZitat"/>
    <w:uiPriority w:val="30"/>
    <w:rsid w:val="0B6611CE"/>
    <w:rPr>
      <w:i/>
      <w:iCs/>
      <w:color w:val="365F91" w:themeColor="accent1" w:themeShade="BF"/>
    </w:rPr>
  </w:style>
  <w:style w:type="character" w:styleId="SchwacherVerweis">
    <w:name w:val="Subtle Reference"/>
    <w:basedOn w:val="Absatz-Standardschriftart"/>
    <w:uiPriority w:val="31"/>
    <w:qFormat/>
    <w:rsid w:val="0B6611CE"/>
    <w:rPr>
      <w:smallCaps/>
      <w:color w:val="5A5A5A"/>
    </w:rPr>
  </w:style>
  <w:style w:type="character" w:styleId="IntensiverVerweis">
    <w:name w:val="Intense Reference"/>
    <w:basedOn w:val="Absatz-Standardschriftart"/>
    <w:uiPriority w:val="32"/>
    <w:qFormat/>
    <w:rsid w:val="0B6611CE"/>
    <w:rPr>
      <w:b/>
      <w:bCs/>
      <w:smallCaps/>
      <w:color w:val="365F91" w:themeColor="accent1" w:themeShade="BF"/>
    </w:rPr>
  </w:style>
  <w:style w:type="paragraph" w:styleId="Makrotext">
    <w:name w:val="macro"/>
    <w:link w:val="MakrotextZchn"/>
    <w:uiPriority w:val="99"/>
    <w:unhideWhenUsed/>
    <w:rsid w:val="0B6611CE"/>
    <w:rPr>
      <w:rFonts w:ascii="Consolas" w:hAnsi="Consolas"/>
    </w:rPr>
  </w:style>
  <w:style w:type="paragraph" w:styleId="Aufzhlungszeichen2">
    <w:name w:val="List Bullet 2"/>
    <w:basedOn w:val="Standard"/>
    <w:uiPriority w:val="99"/>
    <w:unhideWhenUsed/>
    <w:rsid w:val="755EC630"/>
    <w:pPr>
      <w:tabs>
        <w:tab w:val="num" w:pos="643"/>
      </w:tabs>
      <w:ind w:left="643" w:hanging="360"/>
      <w:contextualSpacing/>
    </w:pPr>
  </w:style>
  <w:style w:type="paragraph" w:styleId="Aufzhlungszeichen3">
    <w:name w:val="List Bullet 3"/>
    <w:basedOn w:val="Standard"/>
    <w:uiPriority w:val="99"/>
    <w:unhideWhenUsed/>
    <w:rsid w:val="755EC630"/>
    <w:pPr>
      <w:tabs>
        <w:tab w:val="num" w:pos="926"/>
      </w:tabs>
      <w:ind w:left="926" w:hanging="360"/>
      <w:contextualSpacing/>
    </w:pPr>
  </w:style>
  <w:style w:type="paragraph" w:styleId="Aufzhlungszeichen4">
    <w:name w:val="List Bullet 4"/>
    <w:basedOn w:val="Standard"/>
    <w:uiPriority w:val="99"/>
    <w:unhideWhenUsed/>
    <w:rsid w:val="755EC630"/>
    <w:pPr>
      <w:tabs>
        <w:tab w:val="num" w:pos="1209"/>
      </w:tabs>
      <w:ind w:left="1209" w:hanging="360"/>
      <w:contextualSpacing/>
    </w:pPr>
  </w:style>
  <w:style w:type="paragraph" w:styleId="Aufzhlungszeichen5">
    <w:name w:val="List Bullet 5"/>
    <w:basedOn w:val="Standard"/>
    <w:uiPriority w:val="99"/>
    <w:unhideWhenUsed/>
    <w:rsid w:val="755EC630"/>
    <w:pPr>
      <w:tabs>
        <w:tab w:val="num" w:pos="1492"/>
      </w:tabs>
      <w:ind w:left="1492" w:hanging="360"/>
      <w:contextualSpacing/>
    </w:pPr>
  </w:style>
  <w:style w:type="paragraph" w:styleId="Listennummer2">
    <w:name w:val="List Number 2"/>
    <w:basedOn w:val="Standard"/>
    <w:uiPriority w:val="99"/>
    <w:unhideWhenUsed/>
    <w:rsid w:val="755EC630"/>
    <w:pPr>
      <w:tabs>
        <w:tab w:val="num" w:pos="643"/>
      </w:tabs>
      <w:ind w:left="643"/>
      <w:contextualSpacing/>
    </w:pPr>
  </w:style>
  <w:style w:type="paragraph" w:styleId="Listennummer3">
    <w:name w:val="List Number 3"/>
    <w:basedOn w:val="Standard"/>
    <w:uiPriority w:val="99"/>
    <w:unhideWhenUsed/>
    <w:rsid w:val="755EC630"/>
    <w:pPr>
      <w:tabs>
        <w:tab w:val="num" w:pos="926"/>
        <w:tab w:val="num" w:pos="1080"/>
      </w:tabs>
      <w:ind w:left="1080" w:hanging="360"/>
      <w:contextualSpacing/>
    </w:pPr>
  </w:style>
  <w:style w:type="paragraph" w:styleId="Listennummer4">
    <w:name w:val="List Number 4"/>
    <w:basedOn w:val="Standard"/>
    <w:uiPriority w:val="99"/>
    <w:unhideWhenUsed/>
    <w:rsid w:val="755EC630"/>
    <w:pPr>
      <w:tabs>
        <w:tab w:val="num" w:pos="1209"/>
      </w:tabs>
      <w:ind w:left="1209"/>
      <w:contextualSpacing/>
    </w:pPr>
  </w:style>
  <w:style w:type="paragraph" w:styleId="Listennummer5">
    <w:name w:val="List Number 5"/>
    <w:basedOn w:val="Standard"/>
    <w:uiPriority w:val="99"/>
    <w:unhideWhenUsed/>
    <w:rsid w:val="755EC630"/>
    <w:pPr>
      <w:tabs>
        <w:tab w:val="num" w:pos="1492"/>
      </w:tabs>
      <w:ind w:left="1492"/>
      <w:contextualSpacing/>
    </w:pPr>
  </w:style>
  <w:style w:type="character" w:styleId="MakrotextZchn" w:customStyle="1">
    <w:name w:val="Makrotext Zchn"/>
    <w:basedOn w:val="Absatz-Standardschriftart"/>
    <w:link w:val="Makrotext"/>
    <w:uiPriority w:val="99"/>
    <w:rsid w:val="0B6611C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052289">
      <w:bodyDiv w:val="1"/>
      <w:marLeft w:val="0"/>
      <w:marRight w:val="0"/>
      <w:marTop w:val="0"/>
      <w:marBottom w:val="0"/>
      <w:divBdr>
        <w:top w:val="none" w:sz="0" w:space="0" w:color="auto"/>
        <w:left w:val="none" w:sz="0" w:space="0" w:color="auto"/>
        <w:bottom w:val="none" w:sz="0" w:space="0" w:color="auto"/>
        <w:right w:val="none" w:sz="0" w:space="0" w:color="auto"/>
      </w:divBdr>
      <w:divsChild>
        <w:div w:id="1649242292">
          <w:marLeft w:val="547"/>
          <w:marRight w:val="0"/>
          <w:marTop w:val="86"/>
          <w:marBottom w:val="0"/>
          <w:divBdr>
            <w:top w:val="none" w:sz="0" w:space="0" w:color="auto"/>
            <w:left w:val="none" w:sz="0" w:space="0" w:color="auto"/>
            <w:bottom w:val="none" w:sz="0" w:space="0" w:color="auto"/>
            <w:right w:val="none" w:sz="0" w:space="0" w:color="auto"/>
          </w:divBdr>
        </w:div>
      </w:divsChild>
    </w:div>
    <w:div w:id="1182083264">
      <w:bodyDiv w:val="1"/>
      <w:marLeft w:val="0"/>
      <w:marRight w:val="0"/>
      <w:marTop w:val="0"/>
      <w:marBottom w:val="0"/>
      <w:divBdr>
        <w:top w:val="none" w:sz="0" w:space="0" w:color="auto"/>
        <w:left w:val="none" w:sz="0" w:space="0" w:color="auto"/>
        <w:bottom w:val="none" w:sz="0" w:space="0" w:color="auto"/>
        <w:right w:val="none" w:sz="0" w:space="0" w:color="auto"/>
      </w:divBdr>
    </w:div>
    <w:div w:id="1579679773">
      <w:bodyDiv w:val="1"/>
      <w:marLeft w:val="0"/>
      <w:marRight w:val="0"/>
      <w:marTop w:val="0"/>
      <w:marBottom w:val="0"/>
      <w:divBdr>
        <w:top w:val="none" w:sz="0" w:space="0" w:color="auto"/>
        <w:left w:val="none" w:sz="0" w:space="0" w:color="auto"/>
        <w:bottom w:val="none" w:sz="0" w:space="0" w:color="auto"/>
        <w:right w:val="none" w:sz="0" w:space="0" w:color="auto"/>
      </w:divBdr>
      <w:divsChild>
        <w:div w:id="1797869789">
          <w:marLeft w:val="1166"/>
          <w:marRight w:val="0"/>
          <w:marTop w:val="86"/>
          <w:marBottom w:val="0"/>
          <w:divBdr>
            <w:top w:val="none" w:sz="0" w:space="0" w:color="auto"/>
            <w:left w:val="none" w:sz="0" w:space="0" w:color="auto"/>
            <w:bottom w:val="none" w:sz="0" w:space="0" w:color="auto"/>
            <w:right w:val="none" w:sz="0" w:space="0" w:color="auto"/>
          </w:divBdr>
        </w:div>
      </w:divsChild>
    </w:div>
    <w:div w:id="196741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yperlink" Target="https://doi.org/10.1111/jofi.13312" TargetMode="External" Id="rId18" /><Relationship Type="http://schemas.openxmlformats.org/officeDocument/2006/relationships/hyperlink" Target="https://doi.org/10.1002/(SICI)1097-0266(199708)18:7%3C509::AID-SMJ882%3E3.0.CO;2-Z" TargetMode="External" Id="rId39" /><Relationship Type="http://schemas.openxmlformats.org/officeDocument/2006/relationships/hyperlink" Target="https://doi.org/10.1093/rfs/hhn077" TargetMode="External" Id="rId21" /><Relationship Type="http://schemas.openxmlformats.org/officeDocument/2006/relationships/hyperlink" Target="https://doi.org/10.1057/palgrave.jibs.8400275" TargetMode="External" Id="rId34" /><Relationship Type="http://schemas.openxmlformats.org/officeDocument/2006/relationships/hyperlink" Target="https://doi.org/10.1080/00076791.2023.2247366" TargetMode="External" Id="rId42" /><Relationship Type="http://schemas.openxmlformats.org/officeDocument/2006/relationships/customXml" Target="ink/ink3.xml" Id="rId47" /><Relationship Type="http://schemas.openxmlformats.org/officeDocument/2006/relationships/customXml" Target="ink/ink6.xml" Id="rId50" /><Relationship Type="http://schemas.openxmlformats.org/officeDocument/2006/relationships/footer" Target="footer5.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yperlink" Target="https://doi.org/10.5465/amr.1997.9707180263" TargetMode="External" Id="rId29" /><Relationship Type="http://schemas.openxmlformats.org/officeDocument/2006/relationships/header" Target="header1.xml" Id="rId11" /><Relationship Type="http://schemas.openxmlformats.org/officeDocument/2006/relationships/hyperlink" Target="https://www.hkexnews.hk/listedco/listconews/sehk/2025/0320/2025032001294.pdf" TargetMode="External" Id="rId24" /><Relationship Type="http://schemas.openxmlformats.org/officeDocument/2006/relationships/hyperlink" Target="https://doi.org/10.1016/j.enpol.2023.113527" TargetMode="External" Id="rId32" /><Relationship Type="http://schemas.openxmlformats.org/officeDocument/2006/relationships/hyperlink" Target="https://www.saicmotor.com/english/images/investor_relations/annual_report/2026/4/21/0DFE68E4BCB74B01ACFAE92C344763FF.pdf" TargetMode="External" Id="rId37" /><Relationship Type="http://schemas.openxmlformats.org/officeDocument/2006/relationships/hyperlink" Target="https://doi.org/10.1504/IJATM.2022.124377" TargetMode="External" Id="rId40" /><Relationship Type="http://schemas.openxmlformats.org/officeDocument/2006/relationships/customXml" Target="ink/ink1.xml" Id="rId45" /><Relationship Type="http://schemas.openxmlformats.org/officeDocument/2006/relationships/customXml" Target="ink/ink9.xml" Id="rId53" /><Relationship Type="http://schemas.openxmlformats.org/officeDocument/2006/relationships/fontTable" Target="fontTable.xml" Id="rId58" /><Relationship Type="http://schemas.openxmlformats.org/officeDocument/2006/relationships/numbering" Target="numbering.xml" Id="rId5" /><Relationship Type="http://schemas.openxmlformats.org/officeDocument/2006/relationships/hyperlink" Target="https://doi.org/10.1257/aer.20221501"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hyperlink" Target="https://eur-lex.europa.eu/eli/reg_impl/2024/2754/oj/eng" TargetMode="External" Id="rId22" /><Relationship Type="http://schemas.openxmlformats.org/officeDocument/2006/relationships/hyperlink" Target="https://doi.org/10.1093/restud/rdv008" TargetMode="External" Id="rId27" /><Relationship Type="http://schemas.openxmlformats.org/officeDocument/2006/relationships/hyperlink" Target="https://www.iea.org/reports/global-ev-outlook-2026" TargetMode="External" Id="rId30" /><Relationship Type="http://schemas.openxmlformats.org/officeDocument/2006/relationships/hyperlink" Target="https://doi.org/10.1257/jel.39.2.321" TargetMode="External" Id="rId35" /><Relationship Type="http://schemas.openxmlformats.org/officeDocument/2006/relationships/hyperlink" Target="https://doi.org/10.1016/j.chieco.2025.102572" TargetMode="External" Id="rId43" /><Relationship Type="http://schemas.openxmlformats.org/officeDocument/2006/relationships/customXml" Target="ink/ink4.xml" Id="rId48" /><Relationship Type="http://schemas.openxmlformats.org/officeDocument/2006/relationships/header" Target="header4.xml" Id="rId56" /><Relationship Type="http://schemas.openxmlformats.org/officeDocument/2006/relationships/webSettings" Target="webSettings.xml" Id="rId8" /><Relationship Type="http://schemas.openxmlformats.org/officeDocument/2006/relationships/customXml" Target="ink/ink7.xml" Id="rId51"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hyperlink" Target="https://doi.org/10.1080/19761597.2022.2133777" TargetMode="External" Id="rId33" /><Relationship Type="http://schemas.openxmlformats.org/officeDocument/2006/relationships/hyperlink" Target="https://doi.org/10.2307/2118354" TargetMode="External" Id="rId38" /><Relationship Type="http://schemas.openxmlformats.org/officeDocument/2006/relationships/customXml" Target="ink/ink2.xml" Id="rId46" /><Relationship Type="http://schemas.openxmlformats.org/officeDocument/2006/relationships/theme" Target="theme/theme1.xml" Id="rId59" /><Relationship Type="http://schemas.openxmlformats.org/officeDocument/2006/relationships/hyperlink" Target="https://doi.org/10.1016/j.peg.2025.100054" TargetMode="External" Id="rId41" /><Relationship Type="http://schemas.openxmlformats.org/officeDocument/2006/relationships/customXml" Target="ink/ink10.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hyperlink" Target="https://doi.org/10.1016/j.jfineco.2006.03.008" TargetMode="External" Id="rId23" /><Relationship Type="http://schemas.openxmlformats.org/officeDocument/2006/relationships/hyperlink" Target="https://doi.org/10.1016/j.respol.2018.04.021" TargetMode="External" Id="rId28" /><Relationship Type="http://schemas.openxmlformats.org/officeDocument/2006/relationships/hyperlink" Target="https://www.saicmotor.com/english/images/investor_relations/annual_report/2025/5/30/A82D5D04C86944B6A245ACFD8A90FB95.pdf" TargetMode="External" Id="rId36" /><Relationship Type="http://schemas.openxmlformats.org/officeDocument/2006/relationships/customXml" Target="ink/ink5.xml" Id="rId49" /><Relationship Type="http://schemas.openxmlformats.org/officeDocument/2006/relationships/footer" Target="footer6.xml" Id="rId57" /><Relationship Type="http://schemas.openxmlformats.org/officeDocument/2006/relationships/endnotes" Target="endnotes.xml" Id="rId10" /><Relationship Type="http://schemas.openxmlformats.org/officeDocument/2006/relationships/hyperlink" Target="https://doi.org/10.1016/0304-405X(76)90026-X" TargetMode="External" Id="rId31" /><Relationship Type="http://schemas.openxmlformats.org/officeDocument/2006/relationships/hyperlink" Target="https://doi.org/10.1016/j.jwb.2021.101305" TargetMode="External" Id="rId44" /><Relationship Type="http://schemas.openxmlformats.org/officeDocument/2006/relationships/customXml" Target="ink/ink8.xml" Id="rId52" /><Relationship Type="http://schemas.microsoft.com/office/2020/10/relationships/intelligence" Target="intelligence2.xml" Id="rId60" /><Relationship Type="http://schemas.openxmlformats.org/officeDocument/2006/relationships/hyperlink" Target="https://doi.org/10.1504/IJATM.2012.051361" TargetMode="External" Id="R7b515410b7574e9f" /><Relationship Type="http://schemas.openxmlformats.org/officeDocument/2006/relationships/hyperlink" Target="https://www1.hkexnews.hk/listedco/listconews/sehk/2025/0814/2025081400145.pdf" TargetMode="External" Id="R9c03ff62cc914e1e" /><Relationship Type="http://schemas.openxmlformats.org/officeDocument/2006/relationships/hyperlink" Target="https://www.geelyauto.com.hk/wp-content/uploads/2026/04/e00175_2025-annual-report.pdf" TargetMode="External" Id="R4a1b34b356af4f8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termann\Downloads\Vorlage_2011.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9T14:25:13.692"/>
    </inkml:context>
    <inkml:brush xml:id="br0">
      <inkml:brushProperty name="width" value="0.05" units="cm"/>
      <inkml:brushProperty name="height" value="0.05" units="cm"/>
    </inkml:brush>
  </inkml:definitions>
  <inkml:trace contextRef="#ctx0" brushRef="#br0">0 0 16383 0 0,'0'0'0'0'0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9T14:25:13.693"/>
    </inkml:context>
    <inkml:brush xml:id="br0">
      <inkml:brushProperty name="width" value="0.05" units="cm"/>
      <inkml:brushProperty name="height" value="0.05" units="cm"/>
    </inkml:brush>
  </inkml:definitions>
  <inkml:trace contextRef="#ctx0" brushRef="#br0">55 493 16383 0 0,'0'-1'0'0'0,"2"-5"0"0"0,1-5 0 0 0,1-4 0 0 0,-1-5 0 0 0,0-1 0 0 0,1-3 0 0 0,-2 0 0 0 0,1 0 0 0 0,1-5 0 0 0,-1-1 0 0 0,1-4 0 0 0,0 1 0 0 0,0 0 0 0 0,-1 2 0 0 0,0 2 0 0 0,0 1 0 0 0,1 3 0 0 0,-1 3 0 0 0,0 4 0 0 0,-2 3 0 0 0,2 5 0 0 0,1 3 0 0 0,3 4 0 0 0,9 4 0 0 0,3 2 0 0 0,10 3 0 0 0,7-1 0 0 0,1 1 0 0 0,-1-2 0 0 0,-1-1 0 0 0,-6-2 0 0 0,-5-1 0 0 0,-6-2 0 0 0,-6 0 0 0 0,-3 0 0 0 0,-4 0 0 0 0,0 0 0 0 0,-1 0 0 0 0,-1 3 0 0 0,1 6 0 0 0,-1 5 0 0 0,-1 9 0 0 0,-1 10 0 0 0,1 16 0 0 0,-3 16 0 0 0,-3 8 0 0 0,-4 21 0 0 0,-4 25 0 0 0,-2 6 0 0 0,-3 6 0 0 0,-1 1 0 0 0,0-11 0 0 0,1-3 0 0 0,4-12 0 0 0,3-10 0 0 0,2-5 0 0 0,3-9 0 0 0,2-12 0 0 0,1-12 0 0 0,0-16 0 0 0,2-12 0 0 0,-3-11 0 0 0,-3-13 0 0 0,-5-13 0 0 0,-7-9 0 0 0,-7-10 0 0 0,-4-6 0 0 0,-1-3 0 0 0,-3-3 0 0 0,1-1 0 0 0,4-2 0 0 0,3-2 0 0 0,1-10 0 0 0,4 0 0 0 0,7-6 0 0 0,4-5 0 0 0,6 4 0 0 0,9-2 0 0 0,11-1 0 0 0,8 3 0 0 0,12 0 0 0 0,10 2 0 0 0,15 1 0 0 0,11 2 0 0 0,10 6 0 0 0,3 8 0 0 0,-1 6 0 0 0,3 6 0 0 0,8 4 0 0 0,-3 2 0 0 0,-6 5 0 0 0,7-4 0 0 0,2 2 0 0 0,-6 0 0 0 0,-2 4 0 0 0,-4 0 0 0 0,-11 3 0 0 0,-11 3 0 0 0,-16 3 0 0 0,-14 3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19T14:25:13.694"/>
    </inkml:context>
    <inkml:brush xml:id="br0">
      <inkml:brushProperty name="width" value="0.05" units="cm"/>
      <inkml:brushProperty name="height" value="0.05" units="cm"/>
    </inkml:brush>
  </inkml:definitions>
  <inkml:trace contextRef="#ctx0" brushRef="#br0">152 101 16383 0 0,'-1'-1'0'0'0,"-2"0"0"0"0,0 0 0 0 0,-3-1 0 0 0,1 2 0 0 0,-2 3 0 0 0,-1 1 0 0 0,0 4 0 0 0,0 3 0 0 0,0 1 0 0 0,-1 2 0 0 0,-2 4 0 0 0,0 2 0 0 0,-1 2 0 0 0,0 3 0 0 0,2-3 0 0 0,1 2 0 0 0,1-1 0 0 0,2-4 0 0 0,2-1 0 0 0,2-1 0 0 0,2-4 0 0 0,-1 0 0 0 0,2-1 0 0 0,-1-1 0 0 0,1-2 0 0 0,1 0 0 0 0,0 0 0 0 0,3-1 0 0 0,-1-3 0 0 0,2-2 0 0 0,0-3 0 0 0,3-2 0 0 0,3-2 0 0 0,0-1 0 0 0,2-2 0 0 0,-2 0 0 0 0,2 1 0 0 0,-1-2 0 0 0,1-1 0 0 0,-1-2 0 0 0,-1 1 0 0 0,-2-1 0 0 0,1 1 0 0 0,-2-3 0 0 0,0 2 0 0 0,-3 0 0 0 0,0 1 0 0 0,-1 1 0 0 0,0 2 0 0 0,-1 0 0 0 0,-1 3 0 0 0,0-1 0 0 0,-2 0 0 0 0,1-1 0 0 0,-1 0 0 0 0,3 0 0 0 0,-2 0 0 0 0,0-2 0 0 0,0-1 0 0 0,1-1 0 0 0,-1 0 0 0 0,-1 0 0 0 0,0-2 0 0 0,-1 0 0 0 0,0 0 0 0 0,0 0 0 0 0,0 1 0 0 0,0 0 0 0 0,0 1 0 0 0,0 1 0 0 0,0 1 0 0 0,0 1 0 0 0,0 0 0 0 0,0 0 0 0 0,-1 2 0 0 0,-1 2 0 0 0,1 3 0 0 0,-1 4 0 0 0,-2 3 0 0 0,1 3 0 0 0,0 2 0 0 0,1 1 0 0 0,1 0 0 0 0,0-1 0 0 0,1-1 0 0 0,0-1 0 0 0,0 0 0 0 0,0-1 0 0 0,0 0 0 0 0,0-2 0 0 0,1 1 0 0 0,2-3 0 0 0,1-1 0 0 0,0 0 0 0 0,1 0 0 0 0,1-1 0 0 0,0 0 0 0 0,1 1 0 0 0,0-2 0 0 0,2-1 0 0 0,1 0 0 0 0,0 0 0 0 0,1-1 0 0 0,-1 0 0 0 0,2-2 0 0 0,1-1 0 0 0,2-2 0 0 0,1-2 0 0 0,-1-4 0 0 0,-1-2 0 0 0,1-2 0 0 0,-2-1 0 0 0,-1 1 0 0 0,-2 0 0 0 0,-3 0 0 0 0,-2 1 0 0 0,-2 1 0 0 0,-2 1 0 0 0,0 1 0 0 0,-2 2 0 0 0,1 0 0 0 0,-1 4 0 0 0,1 5 0 0 0,-1 6 0 0 0,0 7 0 0 0,0 6 0 0 0,-1 6 0 0 0,-2 5 0 0 0,1 4 0 0 0,0 0 0 0 0,0-3 0 0 0,1-5 0 0 0,-1-4 0 0 0,2-5 0 0 0,-2-6 0 0 0,-1-4 0 0 0,-1-5 0 0 0,1-4 0 0 0,-1-3 0 0 0,1-3 0 0 0,-2 0 0 0 0,2-2 0 0 0,0 0 0 0 0,2 1 0 0 0,1 0 0 0 0,1-2 0 0 0,3 1 0 0 0,-1 1 0 0 0,3 0 0 0 0,1 0 0 0 0,-1 1 0 0 0,3-2 0 0 0,2 0 0 0 0,3-1 0 0 0,-1 0 0 0 0,0 1 0 0 0,0 1 0 0 0,-1 0 0 0 0,-1 0 0 0 0,0 1 0 0 0,-1 0 0 0 0,-1 0 0 0 0,1 0 0 0 0,1 1 0 0 0,1-2 0 0 0,-1 0 0 0 0,-1-2 0 0 0,-1 0 0 0 0,-3 1 0 0 0,0-1 0 0 0,-2 1 0 0 0,1 0 0 0 0,-1 0 0 0 0,-2 4 0 0 0,0 5 0 0 0,-1 9 0 0 0,-2 9 0 0 0,-4 11 0 0 0,-3 14 0 0 0,-2 12 0 0 0,0 2 0 0 0,1-4 0 0 0,2-6 0 0 0,3-11 0 0 0,1-10 0 0 0,0-9 0 0 0,0-9 0 0 0,-2-8 0 0 0,1-8 0 0 0,0-4 0 0 0,0-2 0 0 0,0-2 0 0 0,1 2 0 0 0,1 2 0 0 0,1 1 0 0 0,0 2 0 0 0,2 0 0 0 0,0-1 0 0 0,0 1 0 0 0,0 0 0 0 0,0 0 0 0 0,1 1 0 0 0,-1 1 0 0 0,0 0 0 0 0,0 2 0 0 0,0-1 0 0 0,2 2 0 0 0,2 1 0 0 0,2 1 0 0 0,3 1 0 0 0,1-1 0 0 0,2 0 0 0 0,2 0 0 0 0,0-2 0 0 0,-1 2 0 0 0,-1-2 0 0 0,-1 2 0 0 0,-1-1 0 0 0,0 0 0 0 0,-1 2 0 0 0,-1 0 0 0 0,-2 1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4:08:20.211"/>
    </inkml:context>
    <inkml:brush xml:id="br0">
      <inkml:brushProperty name="width" value="0.05" units="cm"/>
      <inkml:brushProperty name="height" value="0.05" units="cm"/>
    </inkml:brush>
  </inkml:definitions>
  <inkml:trace contextRef="#ctx0" brushRef="#br0">512 0 16383 0 0,'0'0'0'0'0</inkml:trace>
  <inkml:trace contextRef="#ctx0" brushRef="#br0" timeOffset="36.47">278 507 16383 0 0,'-1'0'0'0'0,"-2"-1"0"0"0,-4-2 0 0 0,-8-3 0 0 0,-10-1 0 0 0,-6 0 0 0 0,-4 1 0 0 0,-1 1 0 0 0,2 2 0 0 0,4 3 0 0 0,8 2 0 0 0,5 5 0 0 0,5 6 0 0 0,6 4 0 0 0,3 6 0 0 0,2 8 0 0 0,2 12 0 0 0,1 15 0 0 0,5 15 0 0 0,5 9 0 0 0,5 2 0 0 0,7-4 0 0 0,1-13 0 0 0,1-14 0 0 0,3-15 0 0 0,0-13 0 0 0,2-11 0 0 0,6-7 0 0 0,4-4 0 0 0,5-2 0 0 0,2-1 0 0 0,-2-2 0 0 0,-5-3 0 0 0,-5-10 0 0 0,-5-18 0 0 0,-5-30 0 0 0,-6-32 0 0 0,-6-23 0 0 0,-7-9 0 0 0,-7 6 0 0 0,-6 13 0 0 0,-5 21 0 0 0,-3 21 0 0 0,-2 22 0 0 0,-1 17 0 0 0,0 14 0 0 0,0 12 0 0 0,2 10 0 0 0,2 8 0 0 0,6 10 0 0 0,1 10 0 0 0,5 18 0 0 0,4 20 0 0 0,2 22 0 0 0,3 17 0 0 0,2 9 0 0 0,-1-4 0 0 0,0-14 0 0 0,-1-20 0 0 0,-3-23 0 0 0,0-24 0 0 0,-3-22 0 0 0,-1-19 0 0 0,1-17 0 0 0,1-8 0 0 0,3-8 0 0 0,3-4 0 0 0,4-2 0 0 0,2 0 0 0 0,3 2 0 0 0,2 1 0 0 0,0 3 0 0 0,-1 5 0 0 0,-3 8 0 0 0,-4 8 0 0 0,-2 9 0 0 0,-4 11 0 0 0,-1 8 0 0 0,-2 8 0 0 0,1 4 0 0 0,2 2 0 0 0,1 0 0 0 0,0-1 0 0 0,1 0 0 0 0,0-1 0 0 0,-1-3 0 0 0,-2-3 0 0 0,-2-4 0 0 0,-1-1 0 0 0,-3-5 0 0 0,-1-2 0 0 0,-1-3-16383 0 0,0-1 16383 0 0</inkml:trace>
  <inkml:trace contextRef="#ctx0" brushRef="#br0" timeOffset="36.47">1300 718 16383 0 0,'-1'0'0'0'0,"-2"0"0"0"0,-3 0 0 0 0,-5 0 0 0 0,-4 0 0 0 0,-2 0 0 0 0,0 0 0 0 0,2 0 0 0 0,4 1 0 0 0,2 2 0 0 0,5 4 0 0 0,1 8 0 0 0,3 10 0 0 0,-1 9 0 0 0,-1 8 0 0 0,4 6 0 0 0,6 3 0 0 0,7-4 0 0 0,10-3 0 0 0,9-6 0 0 0,6-8 0 0 0,7-5 0 0 0,5-2 0 0 0,1-3 0 0 0,-2-1 0 0 0,-4-1 0 0 0,-7-1 0 0 0,-8-1 0 0 0,-9-4 0 0 0,-7-1 0 0 0,-5-2 0 0 0,-7 0 0 0 0,-6-2 0 0 0,-7 1 0 0 0,-8-1 0 0 0,-5-1 0 0 0,-5 0 0 0 0,-5-2 0 0 0,-4-1 0 0 0,-5-4 0 0 0,-4-5 0 0 0,-2-2 0 0 0,5-4 0 0 0,5-2 0 0 0,9 0 0 0 0,9 0 0 0 0,7 0 0 0 0,6 2 0 0 0,7 2 0 0 0,4-1 0 0 0,3 1 0 0 0,3-2 0 0 0,1-4 0 0 0,4-4 0 0 0,4-10 0 0 0,5-9 0 0 0,5-10 0 0 0,4-9 0 0 0,2-5 0 0 0,0-4 0 0 0,-2-1 0 0 0,-2-1 0 0 0,-1-1 0 0 0,-4 2 0 0 0,-3 5 0 0 0,-4 7 0 0 0,-5 12 0 0 0,-3 14 0 0 0,-6 15 0 0 0,-4 14 0 0 0,-4 14 0 0 0,-2 13 0 0 0,-1 18 0 0 0,-1 18 0 0 0,-2 19 0 0 0,2 15 0 0 0,1 8 0 0 0,2 4 0 0 0,1-7 0 0 0,1-13 0 0 0,1-15 0 0 0,0-13 0 0 0,0-15 0 0 0,0-14 0 0 0,1-12 0 0 0,1-6 0 0 0,2-5 0 0 0,2-4 0 0 0,4-4 0 0 0,0-3 0 0 0,1-7 0 0 0,4-13 0 0 0,2-19 0 0 0,1-24 0 0 0,0-16 0 0 0,-3-7 0 0 0,-4 2 0 0 0,-3 12 0 0 0,-4 18 0 0 0,-3 17 0 0 0,-4 16 0 0 0,-2 16 0 0 0,0 11 0 0 0,0 11 0 0 0,2 8 0 0 0,1 8 0 0 0,4 9 0 0 0,4 6 0 0 0,2 6 0 0 0,4 0 0 0 0,1-5 0 0 0,1-7 0 0 0,-1-8 0 0 0,-1-11 0 0 0,-2-8 0 0 0,-2-9 0 0 0,-2-7 0 0 0,-1-10 0 0 0,0-15 0 0 0,-2-15 0 0 0,1-12 0 0 0,0-6 0 0 0,-1 4 0 0 0,-1 12 0 0 0,-1 16 0 0 0,-1 18 0 0 0,1 17 0 0 0,0 13 0 0 0,2 12 0 0 0,4 7 0 0 0,4 6 0 0 0,4-3 0 0 0,2-1 0 0 0,3-5 0 0 0,0-7 0 0 0,-2-7 0 0 0,-1-7 0 0 0,-2-8 0 0 0,3-14 0 0 0,6-26 0 0 0,8-30 0 0 0,4-28 0 0 0,-1-21 0 0 0,-4-3 0 0 0,-8 10 0 0 0,-9 15 0 0 0,-10 21 0 0 0,-7 21 0 0 0,-7 20 0 0 0,-4 15 0 0 0,-3 15 0 0 0,2 12 0 0 0,2 12 0 0 0,2 7 0 0 0,3 9 0 0 0,2 8 0 0 0,1 10 0 0 0,1 12 0 0 0,1 6 0 0 0,-1 6 0 0 0,1-4 0 0 0,1-8 0 0 0,1-15 0 0 0,4-15 0 0 0,1-16 0 0 0,2-10 0 0 0,1-11 0 0 0,2-9 0 0 0,2-5 0 0 0,-2-1 0 0 0,-1 2 0 0 0,-3 3 0 0 0,-5 5 0 0 0,-8 7 0 0 0,-3 4 0 0 0,-4 2 0 0 0,-1 4 0 0 0,1 0 0 0 0,3 0 0 0 0,3-1 0 0 0,0 2 0 0 0,1 1 0 0 0,-3 0 0 0 0,-2 0 0 0 0,-2-1 0 0 0,-3-4 0 0 0,-4-4 0 0 0,-2-3 0 0 0,0-3 0 0 0,4-6 0 0 0,4-5 0 0 0,6-8 0 0 0,6-8 0 0 0,10-12 0 0 0,10-9 0 0 0,9-2 0 0 0,7 2 0 0 0,5 7 0 0 0,0 13 0 0 0,-4 11 0 0 0,-6 13 0 0 0,-6 10 0 0 0,-7 8 0 0 0,-6 5 0 0 0,-4 4 0 0 0,-3-1 0 0 0,-1-1 0 0 0,-2-4 0 0 0,2-5 0 0 0,3-5 0 0 0,2-7 0 0 0,5-6 0 0 0,7-4 0 0 0,9-7 0 0 0,9-6 0 0 0,15-9 0 0 0,21-20 0 0 0,30-39 0 0 0,27-42-16383 0 0,-10-1 16383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3:31:37.655"/>
    </inkml:context>
    <inkml:brush xml:id="br0">
      <inkml:brushProperty name="width" value="0.05" units="cm"/>
      <inkml:brushProperty name="height" value="0.05" units="cm"/>
    </inkml:brush>
  </inkml:definitions>
  <inkml:trace contextRef="#ctx0" brushRef="#br0">0 0 16383 0 0,'0'0'0'0'0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3:31:37.656"/>
    </inkml:context>
    <inkml:brush xml:id="br0">
      <inkml:brushProperty name="width" value="0.025" units="cm"/>
      <inkml:brushProperty name="height" value="0.025" units="cm"/>
    </inkml:brush>
  </inkml:definitions>
  <inkml:trace contextRef="#ctx0" brushRef="#br0">102 0 16383 0 0,'0'3'0'0'0,"0"6"0"0"0,0 6 0 0 0,-1 3 0 0 0,0 3 0 0 0,0 2 0 0 0,-2 0 0 0 0,-1 1 0 0 0,-1 0 0 0 0,0 1 0 0 0,0-3 0 0 0,0 1 0 0 0,0-1 0 0 0,0 0 0 0 0,1-1 0 0 0,1-1 0 0 0,-1-1 0 0 0,1-1 0 0 0,-1 0 0 0 0,1-2 0 0 0,0 0 0 0 0,1 1 0 0 0,0-1 0 0 0,-1-2 0 0 0,0-1 0 0 0,1-3 0 0 0,-1 1 0 0 0,1-1 0 0 0,0-1 0 0 0,-1 1 0 0 0,1 0 0 0 0,0 0 0 0 0,0-1 0 0 0,0 0 0 0 0,-1-2 0 0 0,1-2 0 0 0,-1-1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3:31:37.657"/>
    </inkml:context>
    <inkml:brush xml:id="br0">
      <inkml:brushProperty name="width" value="0.025" units="cm"/>
      <inkml:brushProperty name="height" value="0.025" units="cm"/>
    </inkml:brush>
  </inkml:definitions>
  <inkml:trace contextRef="#ctx0" brushRef="#br0">129 35 16383 0 0,'3'0'0'0'0,"4"-3"0"0"0,4 0 0 0 0,4-1 0 0 0,2 0 0 0 0,0-2 0 0 0,-2 2 0 0 0,-2 1 0 0 0,-1 0 0 0 0,-3 1 0 0 0,-2 0 0 0 0,-2 2 0 0 0,0-1 0 0 0,-1 1 0 0 0,0 1 0 0 0,1 0 0 0 0,1 0 0 0 0,0 0 0 0 0,0 1 0 0 0,1 0 0 0 0,-1 0 0 0 0,0 0 0 0 0,0 1 0 0 0,0 1 0 0 0,-1 0 0 0 0,1 1 0 0 0,0 0 0 0 0,0 2 0 0 0,0-1 0 0 0,0 1 0 0 0,0-1 0 0 0,-1 1 0 0 0,-1-1 0 0 0,1 0 0 0 0,-1 0 0 0 0,0 0 0 0 0,1 0 0 0 0,0 0 0 0 0,0 1 0 0 0,-1 1 0 0 0,0 1 0 0 0,0 1 0 0 0,0 0 0 0 0,-1 1 0 0 0,0-1 0 0 0,0 0 0 0 0,-1-1 0 0 0,0-1 0 0 0,-1-1 0 0 0,-1-1 0 0 0,0-1 0 0 0,0-1 0 0 0,0-1 0 0 0,-2 0 0 0 0,0 1 0 0 0,-6 1 0 0 0,-5 5 0 0 0,-1 1 0 0 0,-1 1 0 0 0,-1 0 0 0 0,1 0 0 0 0,3-3 0 0 0,1 0 0 0 0,2-3 0 0 0,0 1 0 0 0,2-1 0 0 0,1-2 0 0 0,2-1 0 0 0,0 0 0 0 0,0-2 0 0 0,1 1 0 0 0,-1 0 0 0 0,0 0 0 0 0,-2 0 0 0 0,-2 1 0 0 0,-1-1 0 0 0,-2 2 0 0 0,0-1 0 0 0,-2 0 0 0 0,2-1 0 0 0,-1 0 0 0 0,2-1 0 0 0,1 0 0 0 0,0-1 0 0 0,3 0 0 0 0,0 0 0 0 0,1 0 0 0 0,1-1 0 0 0,0 0 0 0 0,0 0 0 0 0,-1 0 0 0 0,1-1 0 0 0,0 0 0 0 0,-1 1 0 0 0,1-1 0 0 0,0 0 0 0 0,0 0 0 0 0,0 1 0 0 0,1-1 0 0 0,-1 1 0 0 0,0-2 0 0 0,-1 1 0 0 0,0 0 0 0 0,1-1 0 0 0,2 1 0 0 0,2 0 0 0 0,3 1 0 0 0,2 0 0 0 0,2 0 0 0 0,2 1 0 0 0,1 0 0 0 0,2 0 0 0 0,-1 0 0 0 0,-1 1 0 0 0,0-1 0 0 0,0 0 0 0 0,0 0 0 0 0,0 1 0 0 0,0-1 0 0 0,-1 2 0 0 0,0-1 0 0 0,0 1 0 0 0,0 1 0 0 0,-1 0 0 0 0,-1 0 0 0 0,0 0 0 0 0,-2 0 0 0 0,0 0 0 0 0,-1 0 0 0 0,0 0 0 0 0,0 1 0 0 0,0 1 0 0 0,0 1 0 0 0,0 1 0 0 0,0 1 0 0 0,0-1 0 0 0,-1 0 0 0 0,1 1 0 0 0,1-1 0 0 0,-1 1 0 0 0,0-1 0 0 0,-1 1 0 0 0,1-1 0 0 0,-1-1 0 0 0,-1 0 0 0 0,0 0 0 0 0,0-2 0 0 0,-2 1 0 0 0,0-2 0 0 0,-1-1 0 0 0,-1 0 0 0 0,-1-1 0 0 0,0 0 0 0 0,-1 0 0 0 0,-2 0 0 0 0,0 2 0 0 0,-2-1 0 0 0,-1 2 0 0 0,0 0 0 0 0,-2 1 0 0 0,1-1 0 0 0,0 0 0 0 0,1 0 0 0 0,0-1 0 0 0,2-1 0 0 0,1 0 0 0 0,1-1 0 0 0,0 0 0 0 0,0 0 0 0 0,-2 1 0 0 0,0 1 0 0 0,-2-1 0 0 0,0 1 0 0 0,-1 1 0 0 0,1 0 0 0 0,1 0 0 0 0,-1 1 0 0 0,0 0 0 0 0,1-2 0 0 0,0 0 0 0 0,1-1 0 0 0,-1-2 0 0 0,2 1 0 0 0,0-1 0 0 0,0 0 0 0 0,1-1 0 0 0,-1 1 0 0 0,0 0 0 0 0,-2-1 0 0 0,0 1 0 0 0,0-1 0 0 0,2 0 0 0 0,-1-1 0 0 0,2 1 0 0 0,1 0 0 0 0,-1-1 0 0 0,2 0 0 0 0,1 1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3:31:37.658"/>
    </inkml:context>
    <inkml:brush xml:id="br0">
      <inkml:brushProperty name="width" value="0.025" units="cm"/>
      <inkml:brushProperty name="height" value="0.025" units="cm"/>
    </inkml:brush>
  </inkml:definitions>
  <inkml:trace contextRef="#ctx0" brushRef="#br0">122 597 16383 0 0,'-2'0'0'0'0,"-2"1"0"0"0,-1 1 0 0 0,-3 2 0 0 0,-1 1 0 0 0,-1 2 0 0 0,-1 0 0 0 0,2 1 0 0 0,0 1 0 0 0,1-1 0 0 0,-1 0 0 0 0,3-1 0 0 0,1-1 0 0 0,1-1 0 0 0,2-1 0 0 0,0-2 0 0 0,1 1 0 0 0,0 0 0 0 0,-2 2 0 0 0,1 4 0 0 0,-2 0 0 0 0,0 0 0 0 0,2-1 0 0 0,0-1 0 0 0,2-1 0 0 0,2 0 0 0 0,1-1 0 0 0,1 0 0 0 0,3 1 0 0 0,1-1 0 0 0,1 0 0 0 0,-2-1 0 0 0,-2-1 0 0 0,0-2 0 0 0,-1 0 0 0 0,0-2 0 0 0,-1-1 0 0 0,1-1 0 0 0,-1-1 0 0 0,1 0 0 0 0,-1 0 0 0 0,0 1 0 0 0,-1-1 0 0 0,0 1 0 0 0,0 0 0 0 0,0-1 0 0 0,0-1 0 0 0,2-1 0 0 0,0-1 0 0 0,0-2 0 0 0,1 0 0 0 0,0 0 0 0 0,0-2 0 0 0,0 1 0 0 0,0 0 0 0 0,-1 1 0 0 0,0-1 0 0 0,0 1 0 0 0,-1-1 0 0 0,-1 2 0 0 0,0-1 0 0 0,-1 1 0 0 0,0 0 0 0 0,-1-1 0 0 0,2-1 0 0 0,-1 0 0 0 0,0 1 0 0 0,0 0 0 0 0,1 4 0 0 0,-1 3 0 0 0,1 5 0 0 0,0 2 0 0 0,0 3 0 0 0,0 3 0 0 0,-1 1 0 0 0,1-1 0 0 0,-1 1 0 0 0,-1 2 0 0 0,0 1 0 0 0,-1 1 0 0 0,-1 2 0 0 0,1 1 0 0 0,-1 0 0 0 0,0 0 0 0 0,0 0 0 0 0,0-4 0 0 0,1-2 0 0 0,0-2 0 0 0,0-2 0 0 0,1-2 0 0 0,0-2 0 0 0,1-1 0 0 0,1-2 0 0 0,0-1 0 0 0,2-1 0 0 0,0-2 0 0 0,2-2 0 0 0,0-1 0 0 0,2-3 0 0 0,1-2 0 0 0,0-1 0 0 0,1-5 0 0 0,0 0 0 0 0,-1-3 0 0 0,2-3 0 0 0,1-4 0 0 0,0-6 0 0 0,1-2 0 0 0,0-1 0 0 0,0 0 0 0 0,0 0 0 0 0,-1 2 0 0 0,-2-1 0 0 0,0 2 0 0 0,-1 1 0 0 0,-1 2 0 0 0,-1 1 0 0 0,-2-1 0 0 0,-1 1 0 0 0,-1 1 0 0 0,0 4 0 0 0,-1 2 0 0 0,0 3 0 0 0,0 2 0 0 0,-1 1 0 0 0,-1 1 0 0 0,1 2 0 0 0,0 0 0 0 0,0 1 0 0 0,-1 3 0 0 0,1 1 0 0 0,-1 3 0 0 0,1 3 0 0 0,0 4 0 0 0,0 2 0 0 0,0 3 0 0 0,1 1 0 0 0,0 1 0 0 0,-1 3 0 0 0,0 0 0 0 0,0 2 0 0 0,-1 2 0 0 0,-1 1 0 0 0,-3 5 0 0 0,-1 4 0 0 0,-2 4 0 0 0,-2 3 0 0 0,-1 5 0 0 0,-1 3 0 0 0,0 0 0 0 0,0-3 0 0 0,0-3 0 0 0,3-3 0 0 0,1-4 0 0 0,-1-5 0 0 0,2-5 0 0 0,1-3 0 0 0,2-3 0 0 0,0-3 0 0 0,2-1 0 0 0,0 0 0 0 0,-1-1 0 0 0,1-1 0 0 0,1 0 0 0 0,0-3 0 0 0,0-1 0 0 0,2-3 0 0 0,0-1 0 0 0,1-2 0 0 0,1 1 0 0 0,-1-2 0 0 0,2 1 0 0 0,-1 0 0 0 0,0-1 0 0 0,0 0 0 0 0,0 0 0 0 0,-1-1 0 0 0,2-1 0 0 0,-1 1 0 0 0,1-1 0 0 0,-1 1 0 0 0,2 0 0 0 0,-2 0 0 0 0,0 0 0 0 0,0 1 0 0 0,-1-1 0 0 0,0 1 0 0 0,0 0 0 0 0,0-1 0 0 0,1-1 0 0 0,0-1 0 0 0,-1-2 0 0 0,2 1 0 0 0,-1-1 0 0 0,0 1 0 0 0,0 0 0 0 0,1 1 0 0 0,-2 0 0 0 0,-1 1 0 0 0,0 1 0 0 0,1 0 0 0 0,-1 2 0 0 0,-1 1 0 0 0,0 2 0 0 0,1 1 0 0 0,-1 2 0 0 0,-1-1 0 0 0,1 2 0 0 0,-1 0 0 0 0,1 1 0 0 0,-1 1 0 0 0,0 1 0 0 0,0 0 0 0 0,-1 1 0 0 0,1-1 0 0 0,0 1 0 0 0,0-1 0 0 0,-1 0 0 0 0,0 0 0 0 0,1-1 0 0 0,-1-1 0 0 0,0 0 0 0 0,0-1 0 0 0,0 1 0 0 0,0 1 0 0 0,-1 1 0 0 0,1 2 0 0 0,1 0 0 0 0,-1 0 0 0 0,1-2 0 0 0,0 0 0 0 0,0-1 0 0 0,0 0 0 0 0,0-2 0 0 0,0 1 0 0 0,0-1 0 0 0,0 0 0 0 0,0 0 0 0 0,1-1 0 0 0,0-1 0 0 0,2 0 0 0 0,2-2 0 0 0,1 0 0 0 0,2-1 0 0 0,1 0 0 0 0,-1-1 0 0 0,0 0 0 0 0,-1-1 0 0 0,-2 1 0 0 0,0 0 0 0 0,-1 0 0 0 0,0-1 0 0 0,0 1 0 0 0,0-2 0 0 0,1 1 0 0 0,1-3 0 0 0,1 0 0 0 0,0-2 0 0 0,0 1 0 0 0,0-1 0 0 0,0 0 0 0 0,-1-1 0 0 0,1-2 0 0 0,-1 0 0 0 0,-1 0 0 0 0,0-2 0 0 0,-2 0 0 0 0,1 0 0 0 0,-2 2 0 0 0,0 0 0 0 0,0 1 0 0 0,-1 2 0 0 0,1 1 0 0 0,-1 1 0 0 0,0 0 0 0 0,-1 1 0 0 0,1 3 0 0 0,-1 0 0 0 0,0 4 0 0 0,0 2 0 0 0,0 1 0 0 0,0 2 0 0 0,-1 1 0 0 0,0 2 0 0 0,0 0 0 0 0,-1 0 0 0 0,0 0 0 0 0,1 0 0 0 0,-1 0 0 0 0,1 3 0 0 0,-1 0 0 0 0,1 1 0 0 0,0-1 0 0 0,1 0 0 0 0,-1 0 0 0 0,1-2 0 0 0,0 0 0 0 0,1 0 0 0 0,0-3 0 0 0,0-2 0 0 0,0-3 0 0 0,-1-3 0 0 0,0-3 0 0 0,0-2 0 0 0,-1-2 0 0 0,1 0 0 0 0,1-2 0 0 0,2-1 0 0 0,3-2 0 0 0,5-1 0 0 0,3-2 0 0 0,5-3 0 0 0,2 0 0 0 0,3-1 0 0 0,1 0 0 0 0,-1 3 0 0 0,-1 1 0 0 0,-3 2 0 0 0,-5 4 0 0 0,-3 2 0 0 0,-5 3 0 0 0,-2 1 0 0 0,-1 0 0 0 0,-2 0 0 0 0,0 1 0 0 0,1 0 0 0 0,0 0 0 0 0,0 0 0 0 0,0 1 0 0 0,-1-1 0 0 0,1 1 0 0 0,-1-1 0 0 0,-3 2 0 0 0,-6 2 0 0 0,-3 1 0 0 0,-4 3 0 0 0,-1 1 0 0 0,-2 1 0 0 0,-2 2 0 0 0,0 0 0 0 0,1 0 0 0 0,2-1 0 0 0,1 0 0 0 0,4-3 0 0 0,3 0 0 0 0,3-1 0 0 0,1 0 0 0 0,1 0 0 0 0,2 0 0 0 0,-1-1 0 0 0,1 1 0 0 0,1 0 0 0 0,-1 0 0 0 0,1 0 0 0 0,0-1 0 0 0,1 0 0 0 0,2-1 0 0 0,3-1 0 0 0,2 0 0 0 0,3-1 0 0 0,0 0 0 0 0,0-1 0 0 0,-1 0 0 0 0,-1 0 0 0 0,-3 0 0 0 0,0 0 0 0 0,0 0 0 0 0,-2 0 0 0 0,1-1 0 0 0,2-1 0 0 0,2-2 0 0 0,2 0 0 0 0,2 1 0 0 0,0-2 0 0 0,-1 1 0 0 0,-1 0 0 0 0,-1 2 0 0 0,-3 0 0 0 0,-1 0 0 0 0,-1-1 0 0 0,-1 0 0 0 0,2-2 0 0 0,0 0 0 0 0,1-1 0 0 0,0-1 0 0 0,0 0 0 0 0,0 0 0 0 0,-2 2 0 0 0,-1 1 0 0 0,-2-1 0 0 0,0 1 0 0 0,-2 1 0 0 0,0-1 0 0 0,0 0 0 0 0,-2-1 0 0 0,1 0 0 0 0,-1-1 0 0 0,0 1 0 0 0,-1 1 0 0 0,0 1 0 0 0,-1 2 0 0 0,1 3 0 0 0,0 2 0 0 0,0 1 0 0 0,0 2 0 0 0,0 2 0 0 0,-2 5 0 0 0,-1 8 0 0 0,-1 7 0 0 0,-2 6 0 0 0,1 5 0 0 0,0 6 0 0 0,1 2 0 0 0,1 0 0 0 0,0-3 0 0 0,1-2 0 0 0,0-3 0 0 0,1-4 0 0 0,1-6 0 0 0,0-5 0 0 0,1-5 0 0 0,-1-4 0 0 0,1-2 0 0 0,0-3 0 0 0,-1 0 0 0 0,1-3 0 0 0,-2 0 0 0 0,-1 1 0 0 0,-2 0 0 0 0,-2 1 0 0 0,-2 1 0 0 0,-2-1 0 0 0,-3 2 0 0 0,0-2 0 0 0,-1-1 0 0 0,1-2 0 0 0,2-2 0 0 0,3-2 0 0 0,2-2 0 0 0,0 0 0 0 0,1-1 0 0 0,1 0 0 0 0,2-1 0 0 0,0-1 0 0 0,1 0 0 0 0,1-2 0 0 0,0-3 0 0 0,0-5 0 0 0,0-8 0 0 0,1-7 0 0 0,1-9 0 0 0,0-1 0 0 0,0 0 0 0 0,2 2 0 0 0,2 3 0 0 0,1 1 0 0 0,2 2 0 0 0,4 1 0 0 0,1 0 0 0 0,4-2 0 0 0,3 0 0 0 0,3 0 0 0 0,3 2 0 0 0,2 1 0 0 0,0 5 0 0 0,-3 4 0 0 0,-1 3 0 0 0,-1 2 0 0 0,-3 1 0 0 0,-1 1 0 0 0,-1 1 0 0 0,-2 1 0 0 0,-2 0 0 0 0,0-1 0 0 0,0 1 0 0 0,-1 0 0 0 0,-1-1 0 0 0,1-2 0 0 0,0-1 0 0 0,0-1 0 0 0,-1-3 0 0 0,0 0 0 0 0,2-2 0 0 0,0 1 0 0 0,1-2 0 0 0,-1 0 0 0 0,1-4 0 0 0,-2-1 0 0 0,0-3 0 0 0,-1-1 0 0 0,0-3 0 0 0,-3-3 0 0 0,-2 0 0 0 0,-3 0 0 0 0,-2 4 0 0 0,-2 6 0 0 0,0 5 0 0 0,-1 6 0 0 0,1 4 0 0 0,-1 3 0 0 0,0 2 0 0 0,1 2 0 0 0,0 0 0 0 0,0 1 0 0 0,-1 1 0 0 0,0 1 0 0 0,-1 1 0 0 0,-1 2 0 0 0,0 0 0 0 0,-1 1 0 0 0,1 2 0 0 0,-2 2 0 0 0,-1 2 0 0 0,-1 4 0 0 0,-2 5 0 0 0,-2 9 0 0 0,-1 9 0 0 0,1 6 0 0 0,1 6 0 0 0,-1 3 0 0 0,2 2 0 0 0,1-4 0 0 0,1-3 0 0 0,2-8 0 0 0,1-6 0 0 0,2-6 0 0 0,1-5 0 0 0,0-3 0 0 0,0-2 0 0 0,0-2 0 0 0,0-2 0 0 0,0-2 0 0 0,1-2 0 0 0,0 0 0 0 0,0-2 0 0 0,1 1 0 0 0,0 1 0 0 0,0-1 0 0 0,0 0 0 0 0,0-1 0 0 0,1-1 0 0 0,-1-3 0 0 0,1-3 0 0 0,1-6 0 0 0,0-1 0 0 0,2-4 0 0 0,2-2 0 0 0,0-5 0 0 0,3-1 0 0 0,0-2 0 0 0,3-1 0 0 0,1-3 0 0 0,2-1 0 0 0,1 0 0 0 0,0 1 0 0 0,0 2 0 0 0,1 3 0 0 0,-2 3 0 0 0,-1 3 0 0 0,-1 2 0 0 0,-2 4 0 0 0,-2 3 0 0 0,-2 1 0 0 0,-2 2 0 0 0,0 2 0 0 0,0 0 0 0 0,1 2 0 0 0,1 3 0 0 0,1 3 0 0 0,0 3 0 0 0,1 6 0 0 0,0 6 0 0 0,1 4 0 0 0,-3 4 0 0 0,-2-1 0 0 0,-1-2 0 0 0,-1-5 0 0 0,-2-2 0 0 0,-1-5 0 0 0,0-4 0 0 0,0-4 0 0 0,1-3 0 0 0,4-5 0 0 0,4-6 0 0 0,5-10 0 0 0,4-6 0 0 0,3-6 0 0 0,1-3 0 0 0,-2 0 0 0 0,0 2 0 0 0,-3 2 0 0 0,-2 2 0 0 0,-3 5 0 0 0,-2 4 0 0 0,-2 4 0 0 0,-2 4 0 0 0,-2 2 0 0 0,-1 3 0 0 0,-4 2 0 0 0,-2 3 0 0 0,-3 1 0 0 0,-2 3 0 0 0,-2 1 0 0 0,-1 2 0 0 0,-1 2 0 0 0,-1 3 0 0 0,0 0 0 0 0,-2 0 0 0 0,1 0 0 0 0,1-2 0 0 0,3-2 0 0 0,1-1 0 0 0,3-2 0 0 0,2-1 0 0 0,2 1 0 0 0,1-1 0 0 0,0 2 0 0 0,0 0 0 0 0,0 2 0 0 0,1-1 0 0 0,0 0 0 0 0,0 0 0 0 0,1-1 0 0 0,2 2 0 0 0,1 0 0 0 0,0 0 0 0 0,3-1 0 0 0,2 0 0 0 0,1-1 0 0 0,0-2 0 0 0,-1-1 0 0 0,-1-2 0 0 0,-1-2 0 0 0,2-1 0 0 0,1-2 0 0 0,6-5 0 0 0,4-1 0 0 0,3-4 0 0 0,4 0 0 0 0,-1 1 0 0 0,1 0 0 0 0,-1 2 0 0 0,-4 1 0 0 0,-3 0 0 0 0,-2-1 0 0 0,-3-3 0 0 0,-4-2 0 0 0,-3-1 0 0 0,-2 0 0 0 0,-3 1 0 0 0,-1 3 0 0 0,0 2 0 0 0,-2 2 0 0 0,0 2 0 0 0,-2 1 0 0 0,-1 0 0 0 0,0 0 0 0 0,0 1 0 0 0,1 0 0 0 0,3-2 0 0 0,3-1 0 0 0,0-1 0 0 0,0 0 0 0 0,-1 1 0 0 0,-2-5 0 0 0,-2 0 0 0 0,1 0 0 0 0,-1 2 0 0 0,1 2 0 0 0,1 2 0 0 0,0 3 0 0 0,2 2 0 0 0,-1 2 0 0 0,1 1 0 0 0,0 1 0 0 0,2 1 0 0 0,2 1 0 0 0,-1 5 0 0 0,2 2 0 0 0,0 3 0 0 0,0 4 0 0 0,-1 4 0 0 0,0 1 0 0 0,0 2 0 0 0,-1 0 0 0 0,0-2 0 0 0,-2-1 0 0 0,1-3 0 0 0,-1-3 0 0 0,-1-2 0 0 0,0-4 0 0 0,0 0 0 0 0,-1-2 0 0 0,0-1 0 0 0,0-2 0 0 0,0-3 0 0 0,-1-2 0 0 0,0-3 0 0 0,0-1 0 0 0,-1-2 0 0 0,1-1 0 0 0,-2-1 0 0 0,2 0 0 0 0,-1 0 0 0 0,0-1 0 0 0,1 0 0 0 0,0-1 0 0 0,1-1 0 0 0,-1 0 0 0 0,1-2 0 0 0,0-1 0 0 0,0-1 0 0 0,1 2 0 0 0,-1 1 0 0 0,0 2 0 0 0,0 0 0 0 0,1 1 0 0 0,-1 1 0 0 0,2 0 0 0 0,0 0 0 0 0,0 0 0 0 0,0 0 0 0 0,-1 1 0 0 0,1 1 0 0 0,0 0 0 0 0,0 0 0 0 0,1 0 0 0 0,0-1 0 0 0,0 0 0 0 0,0 0 0 0 0,0 0 0 0 0,1-1 0 0 0,0 0 0 0 0,0-1 0 0 0,1-2 0 0 0,1 0 0 0 0,0 1 0 0 0,0-1 0 0 0,0 0 0 0 0,0-1 0 0 0,-1-1 0 0 0,2 0 0 0 0,0 2 0 0 0,0 0 0 0 0,-1 1 0 0 0,0 2 0 0 0,0 1 0 0 0,-2 2 0 0 0,1 1 0 0 0,-1 2 0 0 0,1 0 0 0 0,2 2 0 0 0,-1 1 0 0 0,-1 1 0 0 0,1 2 0 0 0,0 0 0 0 0,-2 2 0 0 0,0 0 0 0 0,-1 0 0 0 0,1 1 0 0 0,-1 0 0 0 0,1 0 0 0 0,0 1 0 0 0,-1-1 0 0 0,0 1 0 0 0,0 0 0 0 0,-1 2 0 0 0,1 0 0 0 0,-1 0 0 0 0,0 0 0 0 0,-1 2 0 0 0,1-1 0 0 0,-2 2 0 0 0,1 0 0 0 0,-1 2 0 0 0,1-1 0 0 0,-2 0 0 0 0,2-2 0 0 0,0-1 0 0 0,-1-3 0 0 0,1-3 0 0 0,-1-4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3:31:37.659"/>
    </inkml:context>
    <inkml:brush xml:id="br0">
      <inkml:brushProperty name="width" value="0.025" units="cm"/>
      <inkml:brushProperty name="height" value="0.025" units="cm"/>
    </inkml:brush>
  </inkml:definitions>
  <inkml:trace contextRef="#ctx0" brushRef="#br0">0 0 16383 0 0,'5'1'0'0'0,"7"1"0"0"0,8 0 0 0 0,6 2 0 0 0,7 0 0 0 0,4 1 0 0 0,3-2 0 0 0,0 1 0 0 0,0 0 0 0 0,1 0 0 0 0,0 1 0 0 0,1-2 0 0 0,2 0 0 0 0,1-2 0 0 0,-1-1 0 0 0,-3-2 0 0 0,-5-1 0 0 0,-1-1 0 0 0,-1 0 0 0 0,-2 0 0 0 0,-1-1 0 0 0,-2 0 0 0 0,-1 0 0 0 0,-3 1 0 0 0,-4 1 0 0 0,-5 1 0 0 0,-3 0 0 0 0,-5 0 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6T13:31:37.670"/>
    </inkml:context>
    <inkml:brush xml:id="br0">
      <inkml:brushProperty name="width" value="0.025" units="cm"/>
      <inkml:brushProperty name="height" value="0.025" units="cm"/>
    </inkml:brush>
  </inkml:definitions>
  <inkml:trace contextRef="#ctx0" brushRef="#br0">0 781 16383 0 0,'4'-5'0'0'0,"5"-7"0"0"0,6-8 0 0 0,4-9 0 0 0,3-5 0 0 0,1-3 0 0 0,-1 0 0 0 0,-1 1 0 0 0,-2 1 0 0 0,-2 2 0 0 0,-1-1 0 0 0,-2 1 0 0 0,0 1 0 0 0,-2 3 0 0 0,-1 2 0 0 0,-2 3 0 0 0,-2 3 0 0 0,-1 0 0 0 0,0 0 0 0 0,-1 0 0 0 0,1-2 0 0 0,0 0 0 0 0,0 0 0 0 0,0 2 0 0 0,-1 0 0 0 0,0 2 0 0 0,-1 4 0 0 0,-1 3 0 0 0,-1 1 0 0 0,1 3 0 0 0,-1 2 0 0 0,0 0 0 0 0,-2 1 0 0 0,1-1 0 0 0,-1 0 0 0 0,1-1 0 0 0,1 1 0 0 0,-1-2 0 0 0,0 1 0 0 0,0 2 0 0 0,0 3 0 0 0,-1 3 0 0 0,0 4 0 0 0,0 3 0 0 0,0 3 0 0 0,-1 5 0 0 0,-1 4 0 0 0,-5 6 0 0 0,-2 8 0 0 0,-2 6 0 0 0,-3 4 0 0 0,-2 3 0 0 0,0-1 0 0 0,-3 1 0 0 0,0 0 0 0 0,1-2 0 0 0,3-2 0 0 0,1-3 0 0 0,2-2 0 0 0,3-4 0 0 0,2-4 0 0 0,2-2 0 0 0,1-3 0 0 0,1 0 0 0 0,0-3 0 0 0,1-1 0 0 0,0-3 0 0 0,0 0 0 0 0,2-2 0 0 0,-1-3 0 0 0,1-2 0 0 0,0-2 0 0 0,0-2 0 0 0,0-2 0 0 0,2-1 0 0 0,1-2 0 0 0,2-1 0 0 0,1-1 0 0 0,2-1 0 0 0,4-3 0 0 0,2 0 0 0 0,3-5 0 0 0,2-2 0 0 0,0-3 0 0 0,0-2 0 0 0,1-2 0 0 0,0-2 0 0 0,-1-3 0 0 0,0 0 0 0 0,-2-3 0 0 0,1 0 0 0 0,-1-1 0 0 0,0 0 0 0 0,0-4 0 0 0,3-6 0 0 0,-1-3 0 0 0,1-2 0 0 0,-2 0 0 0 0,0 2 0 0 0,-3 1 0 0 0,0 2 0 0 0,-1 3 0 0 0,0 1 0 0 0,-1 0 0 0 0,-2 2 0 0 0,0 1 0 0 0,-3 4 0 0 0,-2 4 0 0 0,0 4 0 0 0,-2 4 0 0 0,0 2 0 0 0,-1 5 0 0 0,-1 4 0 0 0,-1 5 0 0 0,-1 4 0 0 0,0 3 0 0 0,0 1 0 0 0,0 0 0 0 0,-2 3 0 0 0,-2 2 0 0 0,-5 4 0 0 0,-3 5 0 0 0,-5 4 0 0 0,-2 3 0 0 0,-1 1 0 0 0,0 1 0 0 0,1-1 0 0 0,1 2 0 0 0,2-1 0 0 0,1 1 0 0 0,2 0 0 0 0,1-1 0 0 0,2-1 0 0 0,2-1 0 0 0,0-2 0 0 0,1-1 0 0 0,-1 0 0 0 0,0-1 0 0 0,-1-2 0 0 0,2-2 0 0 0,0-2 0 0 0,0-3 0 0 0,2-2 0 0 0,1-2 0 0 0,1-3 0 0 0,1-2 0 0 0,2-2 0 0 0,3-3 0 0 0,5-1 0 0 0,5-2 0 0 0,3-4 0 0 0,4-2 0 0 0,2-5 0 0 0,1-1 0 0 0,0-2 0 0 0,-1-1 0 0 0,-1-1 0 0 0,0 1 0 0 0,-2 1 0 0 0,0-1 0 0 0,-2 2 0 0 0,0 0 0 0 0,-2 0 0 0 0,1 1 0 0 0,-1 0 0 0 0,-1 0 0 0 0,0 2 0 0 0,-2 0 0 0 0,-1 1 0 0 0,-1 2 0 0 0,-2 1 0 0 0,-3 1 0 0 0,-2 1 0 0 0,-4 0 0 0 0,-2 1 0 0 0,-2 1 0 0 0,-8 2 0 0 0,-2 3 0 0 0,-2 1 0 0 0,1 1 0 0 0,1 0 0 0 0,0 0 0 0 0,0 3 0 0 0,-1 1 0 0 0,-1 3 0 0 0,0-1 0 0 0,0 0 0 0 0,2-1 0 0 0,2 1 0 0 0,2 0 0 0 0,2 1 0 0 0,0 2 0 0 0,2-1 0 0 0,-1 2 0 0 0,2 1 0 0 0,2-2 0 0 0,-1-1 0 0 0,2-3 0 0 0,1-3 0 0 0,1-1 0 0 0,0-1 0 0 0,1-2 0 0 0,1 0 0 0 0,1-1 0 0 0,0 0 0 0 0,2 0 0 0 0,-1-1 0 0 0,1-1 0 0 0,0 0 0 0 0,0-1 0 0 0,0-1 0 0 0,1 0 0 0 0,2-1 0 0 0,2-1 0 0 0,1-1 0 0 0,3-1 0 0 0,0-1 0 0 0,1-3 0 0 0,0 1 0 0 0,-1-2 0 0 0,-2 1 0 0 0,0-1 0 0 0,-3-1 0 0 0,-1 3 0 0 0,0 0 0 0 0,-1 0 0 0 0,-1 1 0 0 0,0 1 0 0 0,-1-1 0 0 0,-1 0 0 0 0,0 0 0 0 0,-1 1 0 0 0,1 0 0 0 0,0-3 0 0 0,1 0 0 0 0,1-2 0 0 0,0 1 0 0 0,-1 0 0 0 0,-1 0 0 0 0,0 1 0 0 0,1 1 0 0 0,-1 1 0 0 0,-1 1 0 0 0,1-1 0 0 0,-1 1 0 0 0,0 1 0 0 0,-1 0 0 0 0,0-1 0 0 0,0 1 0 0 0,0 1 0 0 0,0-1 0 0 0,1 3 0 0 0,-1 1 0 0 0,0 3 0 0 0,0 2 0 0 0,-1 3 0 0 0,1 1 0 0 0,0 1 0 0 0,0-1 0 0 0,-1 1 0 0 0,1-2 0 0 0,-2 1 0 0 0,-1 1 0 0 0,0 3 0 0 0,-1 1 0 0 0,-1 1 0 0 0,-1 1 0 0 0,1 1 0 0 0,0 1 0 0 0,1 1 0 0 0,0 2 0 0 0,1 0 0 0 0,0-1 0 0 0,2-2 0 0 0,-1-2 0 0 0,1-1 0 0 0,1-1 0 0 0,0-3 0 0 0,0-1 0 0 0,1-1 0 0 0,0-2 0 0 0,0-1 0 0 0,1-1 0 0 0,0-1 0 0 0,2 0 0 0 0,1-1 0 0 0,1-1 0 0 0,-1-1 0 0 0,0 0 0 0 0,0 0 0 0 0,-1-2 0 0 0,2-3 0 0 0,0-2 0 0 0,2-2 0 0 0,2-1 0 0 0,2-2 0 0 0,2-2 0 0 0,1-2 0 0 0,0-5 0 0 0,2-5 0 0 0,1-3 0 0 0,0-5 0 0 0,3-3 0 0 0,0-1 0 0 0,0 0 0 0 0,-3 4 0 0 0,-2 3 0 0 0,-2 3 0 0 0,-3 3 0 0 0,-2 1 0 0 0,-1 0 0 0 0,-3 2 0 0 0,-1 2 0 0 0,-2 5 0 0 0,-2 3 0 0 0,0 6 0 0 0,-2 5 0 0 0,0 3 0 0 0,-2 4 0 0 0,0 2 0 0 0,0 2 0 0 0,-1 3 0 0 0,1-1 0 0 0,-2 1 0 0 0,-2 1 0 0 0,0 3 0 0 0,-2 1 0 0 0,0 4 0 0 0,0 2 0 0 0,0 0 0 0 0,-1 2 0 0 0,1 1 0 0 0,1 1 0 0 0,2 3 0 0 0,2 1 0 0 0,2-2 0 0 0,0-3 0 0 0,2-2 0 0 0,2-2 0 0 0,1-6 0 0 0,0-2 0 0 0,1-4 0 0 0,0-2 0 0 0,0-3 0 0 0,0-2 0 0 0,-1-2 0 0 0,1 0 0 0 0,-1-1 0 0 0,0-1 0 0 0,1-1 0 0 0,2-2 0 0 0,3-3 0 0 0,5-5 0 0 0,9-6 0 0 0,7-7 0 0 0,6-5 0 0 0,3-6 0 0 0,-1-3 0 0 0,0-1 0 0 0,-4 0 0 0 0,-2 2 0 0 0,-2 2 0 0 0,-4 5 0 0 0,-2 6 0 0 0,-4 4 0 0 0,-2 4 0 0 0,-3 3 0 0 0,-3 3 0 0 0,-2 3 0 0 0,-5 1 0 0 0,-2 3 0 0 0,-4 1 0 0 0,-2 0 0 0 0,-1 3 0 0 0,0 4 0 0 0,-2 6 0 0 0,-2 6 0 0 0,-3 8 0 0 0,-2 4 0 0 0,-3 8 0 0 0,-3 5 0 0 0,-4 3 0 0 0,0 3 0 0 0,-1-3 0 0 0,3-3 0 0 0,3-7 0 0 0,4-4 0 0 0,3-6 0 0 0,3-3 0 0 0,3-3 0 0 0,2-3 0 0 0,2-3 0 0 0,1-3 0 0 0,0-2 0 0 0,0-1 0 0 0,1-2 0 0 0,2 0 0 0 0,0-1 0 0 0,1-1 0 0 0,1-1 0 0 0,0-1 0 0 0,2 0 0 0 0,1-1 0 0 0,1 0 0 0 0,2-2 0 0 0,3-2 0 0 0,4-3 0 0 0,4-3 0 0 0,4-3 0 0 0,12-8 0 0 0,6-4 0 0 0,0 0 0 0 0,-1-1 0 0 0,-5-1 0 0 0,-4 0 0 0 0,-3-2 0 0 0,-2-1 0 0 0,-2-1 0 0 0,-2-3 0 0 0,0-4 0 0 0,-2-3 0 0 0,0 1 0 0 0,-2 2 0 0 0,-4 6 0 0 0,-4 7 0 0 0,-3 6 0 0 0,-4 7 0 0 0,-3 3 0 0 0,-1 4 0 0 0,0 1 0 0 0,-2 1 0 0 0,-2 2 0 0 0,0 1 0 0 0,-2 1 0 0 0,1 3 0 0 0,1 1 0 0 0,0 0 0 0 0,1 2 0 0 0,0 0 0 0 0,1-1 0 0 0,1-1 0 0 0,0 0 0 0 0,3 0 0 0 0,1 1 0 0 0,3 2 0 0 0,2 4 0 0 0,2 1 0 0 0,3 5 0 0 0,4 3 0 0 0,5 10 0 0 0,3 2 0 0 0,-3 2 0 0 0,-2-3 0 0 0,-4-6 0 0 0,-6-5 0 0 0,-4-6 0 0 0,-5-5 0 0 0,-2-2 0 0 0,-5 1 0 0 0,-6 3 0 0 0,-7 3 0 0 0,-6 5 0 0 0,-8 4 0 0 0,-5 1 0 0 0,-3 1 0 0 0,4-5 0 0 0</inkml:trace>
</inkml:ink>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80DE282C029A0409239520E35F5D949" ma:contentTypeVersion="5" ma:contentTypeDescription="Ein neues Dokument erstellen." ma:contentTypeScope="" ma:versionID="45cb571ff01d4402b8da3c2311b2b4fc">
  <xsd:schema xmlns:xsd="http://www.w3.org/2001/XMLSchema" xmlns:xs="http://www.w3.org/2001/XMLSchema" xmlns:p="http://schemas.microsoft.com/office/2006/metadata/properties" xmlns:ns3="a85d53a5-b7cb-4d0e-8a72-c954c6b7d638" targetNamespace="http://schemas.microsoft.com/office/2006/metadata/properties" ma:root="true" ma:fieldsID="1677660c848e8da1fd7e15fedf9b5fee" ns3:_="">
    <xsd:import namespace="a85d53a5-b7cb-4d0e-8a72-c954c6b7d6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d53a5-b7cb-4d0e-8a72-c954c6b7d6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85d53a5-b7cb-4d0e-8a72-c954c6b7d638" xsi:nil="true"/>
  </documentManagement>
</p:properties>
</file>

<file path=customXml/itemProps1.xml><?xml version="1.0" encoding="utf-8"?>
<ds:datastoreItem xmlns:ds="http://schemas.openxmlformats.org/officeDocument/2006/customXml" ds:itemID="{8271295D-8A5B-40C7-8777-714B13C28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d53a5-b7cb-4d0e-8a72-c954c6b7d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DDEDA7-14F0-42CA-9BB8-5AA7521DB6A0}">
  <ds:schemaRefs>
    <ds:schemaRef ds:uri="http://schemas.openxmlformats.org/officeDocument/2006/bibliography"/>
  </ds:schemaRefs>
</ds:datastoreItem>
</file>

<file path=customXml/itemProps3.xml><?xml version="1.0" encoding="utf-8"?>
<ds:datastoreItem xmlns:ds="http://schemas.openxmlformats.org/officeDocument/2006/customXml" ds:itemID="{1A5B0AB4-05BF-4928-8FC3-56DB5254289E}">
  <ds:schemaRefs>
    <ds:schemaRef ds:uri="http://schemas.microsoft.com/sharepoint/v3/contenttype/forms"/>
  </ds:schemaRefs>
</ds:datastoreItem>
</file>

<file path=customXml/itemProps4.xml><?xml version="1.0" encoding="utf-8"?>
<ds:datastoreItem xmlns:ds="http://schemas.openxmlformats.org/officeDocument/2006/customXml" ds:itemID="{60B9D4D0-C0A2-4745-907A-8FA330BEF58D}">
  <ds:schemaRefs>
    <ds:schemaRef ds:uri="http://schemas.microsoft.com/office/2006/metadata/properties"/>
    <ds:schemaRef ds:uri="http://schemas.microsoft.com/office/infopath/2007/PartnerControls"/>
    <ds:schemaRef ds:uri="a85d53a5-b7cb-4d0e-8a72-c954c6b7d63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Vorlage_2011.dot</ap:Template>
  <ap:Application>Microsoft Word for the web</ap:Application>
  <ap:DocSecurity>0</ap:DocSecurity>
  <ap:ScaleCrop>false</ap:ScaleCrop>
  <ap:Company>Wirtschaftsinformatik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Dokumentvorlage für wissenschaftliche Arbeiten</dc:title>
  <dc:subject/>
  <dc:creator>franzmann</dc:creator>
  <keywords/>
  <lastModifiedBy>Mustafa Malal</lastModifiedBy>
  <revision>4</revision>
  <lastPrinted>2004-04-16T12:23:00.0000000Z</lastPrinted>
  <dcterms:created xsi:type="dcterms:W3CDTF">2026-06-27T09:12:00.0000000Z</dcterms:created>
  <dcterms:modified xsi:type="dcterms:W3CDTF">2026-06-27T11:06:11.4682799Z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http://www.zotero.org/styles/harvard1</vt:lpwstr>
  </property>
  <property fmtid="{D5CDD505-2E9C-101B-9397-08002B2CF9AE}" pid="23" name="Mendeley Document_1">
    <vt:lpwstr>True</vt:lpwstr>
  </property>
  <property fmtid="{D5CDD505-2E9C-101B-9397-08002B2CF9AE}" pid="24" name="Mendeley Unique User Id_1">
    <vt:lpwstr>02b77781-c419-356f-9ee1-bb484ab59fff</vt:lpwstr>
  </property>
  <property fmtid="{D5CDD505-2E9C-101B-9397-08002B2CF9AE}" pid="25" name="ContentTypeId">
    <vt:lpwstr>0x010100780DE282C029A0409239520E35F5D949</vt:lpwstr>
  </property>
</Properties>
</file>